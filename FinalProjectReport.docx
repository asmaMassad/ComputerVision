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BB8CD" w14:textId="77777777" w:rsidR="576062CF" w:rsidRDefault="576062CF" w:rsidP="00FC7A9E">
      <w:pPr>
        <w:spacing w:line="288" w:lineRule="auto"/>
      </w:pPr>
    </w:p>
    <w:p w14:paraId="01AD3664" w14:textId="77777777" w:rsidR="576062CF" w:rsidRDefault="576062CF" w:rsidP="00FC7A9E">
      <w:pPr>
        <w:spacing w:line="288" w:lineRule="auto"/>
      </w:pPr>
    </w:p>
    <w:p w14:paraId="6D0C4A5B" w14:textId="49271C36" w:rsidR="576062CF" w:rsidRDefault="00B64324" w:rsidP="00FC7A9E">
      <w:pPr>
        <w:spacing w:line="288" w:lineRule="auto"/>
      </w:pPr>
      <w:r>
        <w:rPr>
          <w:noProof/>
        </w:rPr>
        <w:drawing>
          <wp:anchor distT="0" distB="0" distL="114300" distR="114300" simplePos="0" relativeHeight="251658240" behindDoc="0" locked="0" layoutInCell="1" allowOverlap="1" wp14:anchorId="2D523838" wp14:editId="41CB8C49">
            <wp:simplePos x="0" y="0"/>
            <wp:positionH relativeFrom="column">
              <wp:posOffset>2133600</wp:posOffset>
            </wp:positionH>
            <wp:positionV relativeFrom="paragraph">
              <wp:posOffset>337185</wp:posOffset>
            </wp:positionV>
            <wp:extent cx="1622425" cy="160464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22425" cy="1604645"/>
                    </a:xfrm>
                    <a:prstGeom prst="rect">
                      <a:avLst/>
                    </a:prstGeom>
                    <a:noFill/>
                  </pic:spPr>
                </pic:pic>
              </a:graphicData>
            </a:graphic>
          </wp:anchor>
        </w:drawing>
      </w:r>
    </w:p>
    <w:p w14:paraId="0B8D6F76" w14:textId="175922D8" w:rsidR="576062CF" w:rsidRDefault="576062CF" w:rsidP="00FC7A9E">
      <w:pPr>
        <w:spacing w:line="288" w:lineRule="auto"/>
        <w:jc w:val="center"/>
      </w:pPr>
    </w:p>
    <w:p w14:paraId="4BF9C9B9" w14:textId="31D70899" w:rsidR="576062CF" w:rsidRPr="00AC38E2" w:rsidRDefault="0085382F" w:rsidP="00FC7A9E">
      <w:pPr>
        <w:pStyle w:val="Title"/>
        <w:spacing w:line="288" w:lineRule="auto"/>
        <w:rPr>
          <w:sz w:val="32"/>
          <w:szCs w:val="32"/>
        </w:rPr>
      </w:pPr>
      <w:r w:rsidRPr="00AC38E2">
        <w:rPr>
          <w:sz w:val="32"/>
          <w:szCs w:val="32"/>
        </w:rPr>
        <w:t>Football Player Segmentation and Classification</w:t>
      </w:r>
    </w:p>
    <w:p w14:paraId="400A4C6A" w14:textId="712DA271" w:rsidR="0085382F" w:rsidRPr="00AC38E2" w:rsidRDefault="0085382F" w:rsidP="00FC7A9E">
      <w:pPr>
        <w:pStyle w:val="Subtitle"/>
        <w:spacing w:line="288" w:lineRule="auto"/>
        <w:rPr>
          <w:sz w:val="28"/>
          <w:szCs w:val="28"/>
        </w:rPr>
      </w:pPr>
      <w:r w:rsidRPr="00AC38E2">
        <w:rPr>
          <w:sz w:val="28"/>
          <w:szCs w:val="28"/>
        </w:rPr>
        <w:t>Project Report</w:t>
      </w:r>
    </w:p>
    <w:p w14:paraId="389B7CAA" w14:textId="6622635C" w:rsidR="0085382F" w:rsidRPr="00AC38E2" w:rsidRDefault="0085382F" w:rsidP="00FC7A9E">
      <w:pPr>
        <w:spacing w:line="288" w:lineRule="auto"/>
        <w:jc w:val="center"/>
        <w:rPr>
          <w:sz w:val="28"/>
          <w:szCs w:val="28"/>
        </w:rPr>
      </w:pPr>
    </w:p>
    <w:p w14:paraId="504AACFE" w14:textId="5BDB6DAE" w:rsidR="0085382F" w:rsidRPr="00AC38E2" w:rsidRDefault="0085382F" w:rsidP="00FC7A9E">
      <w:pPr>
        <w:spacing w:line="288" w:lineRule="auto"/>
        <w:jc w:val="center"/>
        <w:rPr>
          <w:sz w:val="28"/>
          <w:szCs w:val="28"/>
        </w:rPr>
      </w:pPr>
    </w:p>
    <w:p w14:paraId="0C0B8B26" w14:textId="31E5E99A" w:rsidR="0085382F" w:rsidRPr="00AC38E2" w:rsidRDefault="0085382F" w:rsidP="00FC7A9E">
      <w:pPr>
        <w:spacing w:line="288" w:lineRule="auto"/>
        <w:jc w:val="center"/>
        <w:rPr>
          <w:sz w:val="28"/>
          <w:szCs w:val="28"/>
        </w:rPr>
      </w:pPr>
    </w:p>
    <w:p w14:paraId="6821BA04" w14:textId="70EA1E3E" w:rsidR="0085382F" w:rsidRPr="00AC38E2" w:rsidRDefault="0085382F" w:rsidP="00FC7A9E">
      <w:pPr>
        <w:spacing w:line="288" w:lineRule="auto"/>
        <w:ind w:firstLine="0"/>
        <w:rPr>
          <w:sz w:val="28"/>
          <w:szCs w:val="28"/>
        </w:rPr>
      </w:pPr>
    </w:p>
    <w:p w14:paraId="609714DA" w14:textId="1F07D16E" w:rsidR="0085382F" w:rsidRPr="00AC38E2" w:rsidRDefault="0085382F" w:rsidP="00FC7A9E">
      <w:pPr>
        <w:spacing w:line="288" w:lineRule="auto"/>
        <w:jc w:val="center"/>
        <w:rPr>
          <w:sz w:val="28"/>
          <w:szCs w:val="28"/>
        </w:rPr>
      </w:pPr>
    </w:p>
    <w:p w14:paraId="09FA2176" w14:textId="77777777" w:rsidR="0085382F" w:rsidRPr="00AC38E2" w:rsidRDefault="0085382F" w:rsidP="00FC7A9E">
      <w:pPr>
        <w:spacing w:line="288" w:lineRule="auto"/>
        <w:jc w:val="center"/>
        <w:rPr>
          <w:sz w:val="28"/>
          <w:szCs w:val="28"/>
        </w:rPr>
      </w:pPr>
    </w:p>
    <w:p w14:paraId="4213624D" w14:textId="77777777" w:rsidR="00B64324" w:rsidRPr="00AC38E2" w:rsidRDefault="00B64324" w:rsidP="00FC7A9E">
      <w:pPr>
        <w:pStyle w:val="Subtitle"/>
        <w:spacing w:line="288" w:lineRule="auto"/>
        <w:rPr>
          <w:sz w:val="28"/>
          <w:szCs w:val="28"/>
        </w:rPr>
      </w:pPr>
    </w:p>
    <w:p w14:paraId="0057BD7A" w14:textId="5A5676AB" w:rsidR="00FD478C" w:rsidRPr="00AC38E2" w:rsidRDefault="00B64324" w:rsidP="00FC7A9E">
      <w:pPr>
        <w:pStyle w:val="Subtitle"/>
        <w:spacing w:line="288" w:lineRule="auto"/>
        <w:rPr>
          <w:sz w:val="28"/>
          <w:szCs w:val="28"/>
        </w:rPr>
      </w:pPr>
      <w:r w:rsidRPr="00AC38E2">
        <w:rPr>
          <w:sz w:val="28"/>
          <w:szCs w:val="28"/>
        </w:rPr>
        <w:t>Asma Massad</w:t>
      </w:r>
    </w:p>
    <w:p w14:paraId="59936E79" w14:textId="31FF43D9" w:rsidR="576062CF" w:rsidRDefault="000C0A08" w:rsidP="00FC7A9E">
      <w:pPr>
        <w:pStyle w:val="Subtitle"/>
        <w:spacing w:line="288" w:lineRule="auto"/>
      </w:pPr>
      <w:sdt>
        <w:sdtPr>
          <w:rPr>
            <w:sz w:val="28"/>
            <w:szCs w:val="28"/>
          </w:rPr>
          <w:id w:val="-1053311922"/>
          <w:placeholder>
            <w:docPart w:val="7121AD8FDDD94CC6B8A14B65966291BC"/>
          </w:placeholder>
          <w:temporary/>
          <w:showingPlcHdr/>
          <w15:appearance w15:val="hidden"/>
        </w:sdtPr>
        <w:sdtEndPr/>
        <w:sdtContent>
          <w:r w:rsidR="00B64324" w:rsidRPr="00AC38E2">
            <w:rPr>
              <w:sz w:val="28"/>
              <w:szCs w:val="28"/>
            </w:rPr>
            <w:t>Course Name</w:t>
          </w:r>
        </w:sdtContent>
      </w:sdt>
      <w:r w:rsidR="00B64324" w:rsidRPr="00AC38E2">
        <w:rPr>
          <w:sz w:val="28"/>
          <w:szCs w:val="28"/>
        </w:rPr>
        <w:t>: Computer Vision</w:t>
      </w:r>
      <w:r w:rsidR="00FD478C" w:rsidRPr="00AC38E2">
        <w:rPr>
          <w:sz w:val="28"/>
          <w:szCs w:val="28"/>
        </w:rPr>
        <w:t xml:space="preserve"> </w:t>
      </w:r>
      <w:r w:rsidR="576062CF">
        <w:br w:type="page"/>
      </w:r>
    </w:p>
    <w:p w14:paraId="77E08506" w14:textId="26B32132" w:rsidR="0086258C" w:rsidRPr="0006712B" w:rsidRDefault="00AC38E2" w:rsidP="00FC7A9E">
      <w:pPr>
        <w:pStyle w:val="SectionTitle"/>
        <w:spacing w:line="288" w:lineRule="auto"/>
        <w:rPr>
          <w:sz w:val="32"/>
          <w:szCs w:val="32"/>
        </w:rPr>
      </w:pPr>
      <w:r w:rsidRPr="0086258C">
        <w:rPr>
          <w:sz w:val="32"/>
          <w:szCs w:val="32"/>
        </w:rPr>
        <w:lastRenderedPageBreak/>
        <w:t>FOOTBALL PLAYER SEGMENTATION AND CLASSIFICATION</w:t>
      </w:r>
    </w:p>
    <w:p w14:paraId="6C08A41C" w14:textId="7B627C6F" w:rsidR="00111BE1" w:rsidRPr="0086258C" w:rsidRDefault="00924E1C" w:rsidP="00FC7A9E">
      <w:pPr>
        <w:pStyle w:val="Heading1"/>
        <w:numPr>
          <w:ilvl w:val="0"/>
          <w:numId w:val="5"/>
        </w:numPr>
        <w:spacing w:line="288" w:lineRule="auto"/>
      </w:pPr>
      <w:r w:rsidRPr="0086258C">
        <w:t>Introduction</w:t>
      </w:r>
    </w:p>
    <w:p w14:paraId="0AB3909D" w14:textId="78A0E5A3" w:rsidR="00111BE1" w:rsidRDefault="00111BE1" w:rsidP="00FC7A9E">
      <w:pPr>
        <w:spacing w:line="288" w:lineRule="auto"/>
      </w:pPr>
      <w:r w:rsidRPr="00111BE1">
        <w:t>Semantic segmentation is a computer vision task that aims to assign a label to each pixel in an image. Unlike other image recognition tasks that classify the entire image or detect objects within it, semantic segmentation provides a detailed understanding of the image at a pixel level.</w:t>
      </w:r>
    </w:p>
    <w:p w14:paraId="6F4C6B51" w14:textId="19166E40" w:rsidR="00111BE1" w:rsidRDefault="00111BE1" w:rsidP="00FC7A9E">
      <w:pPr>
        <w:spacing w:line="288" w:lineRule="auto"/>
      </w:pPr>
      <w:r w:rsidRPr="00111BE1">
        <w:t xml:space="preserve">It involves training deep learning models, such as convolutional neural networks (CNNs), to learn and recognize complex patterns and features in images. </w:t>
      </w:r>
      <w:r w:rsidR="0059773F">
        <w:t>There are many architectures that were built for the task semantic segmentation</w:t>
      </w:r>
      <w:r w:rsidRPr="00111BE1">
        <w:t xml:space="preserve"> like U-Net, or DeepLab</w:t>
      </w:r>
      <w:r w:rsidR="0059773F">
        <w:t>.</w:t>
      </w:r>
    </w:p>
    <w:p w14:paraId="64E00DC0" w14:textId="21D422A3" w:rsidR="0086258C" w:rsidRDefault="0086258C" w:rsidP="00FC7A9E">
      <w:pPr>
        <w:spacing w:line="288" w:lineRule="auto"/>
      </w:pPr>
      <w:r>
        <w:t xml:space="preserve">One application that we can utilize the outcomes of sematic segmentation is football match analysis, like players identification and exclusion from the background, also we could further use multiclass segmentation </w:t>
      </w:r>
      <w:r w:rsidR="002D0428">
        <w:t>where</w:t>
      </w:r>
      <w:r>
        <w:t xml:space="preserve"> we can identify the teams of the players.</w:t>
      </w:r>
    </w:p>
    <w:p w14:paraId="7C0EEA0A" w14:textId="1E550335" w:rsidR="00670ABE" w:rsidRDefault="002D0428" w:rsidP="00FC7A9E">
      <w:pPr>
        <w:spacing w:line="288" w:lineRule="auto"/>
      </w:pPr>
      <w:r>
        <w:t>In this project we use</w:t>
      </w:r>
      <w:r w:rsidR="00494789">
        <w:t>d</w:t>
      </w:r>
      <w:r>
        <w:t xml:space="preserve"> deep</w:t>
      </w:r>
      <w:r w:rsidR="00BE6052">
        <w:t xml:space="preserve"> </w:t>
      </w:r>
      <w:r>
        <w:t xml:space="preserve">leaning based sematic segmentation algorithm </w:t>
      </w:r>
      <w:r w:rsidR="00494789">
        <w:t xml:space="preserve">(UNet) </w:t>
      </w:r>
      <w:r>
        <w:t xml:space="preserve">to detect the players at a pixel level. </w:t>
      </w:r>
      <w:r w:rsidR="00494789">
        <w:t>Also,</w:t>
      </w:r>
      <w:r w:rsidR="00BE6052">
        <w:t xml:space="preserve"> we provide</w:t>
      </w:r>
      <w:r w:rsidR="00494789">
        <w:t>d</w:t>
      </w:r>
      <w:r w:rsidR="00BE6052">
        <w:t xml:space="preserve"> additional information about the players </w:t>
      </w:r>
      <w:r w:rsidR="006F0DE3">
        <w:t xml:space="preserve">role and team and </w:t>
      </w:r>
      <w:r w:rsidR="00BE6052">
        <w:t>football field side</w:t>
      </w:r>
      <w:r w:rsidR="006F0DE3">
        <w:t xml:space="preserve"> in </w:t>
      </w:r>
      <w:r w:rsidR="00B61098">
        <w:t>each image</w:t>
      </w:r>
      <w:r w:rsidR="00494789">
        <w:t>,</w:t>
      </w:r>
      <w:r w:rsidR="00BE6052">
        <w:t xml:space="preserve"> based on traditional computer vision techniques. </w:t>
      </w:r>
      <w:r w:rsidR="00B61098">
        <w:t>Finally,</w:t>
      </w:r>
      <w:r w:rsidR="00494789">
        <w:t xml:space="preserve"> we used a pretrained deep learning for human pose estimation called MoveNet to show a skeletal key-point data on the players on each frame, which could be used in future work for further </w:t>
      </w:r>
      <w:r w:rsidR="001E333A">
        <w:t>analysis</w:t>
      </w:r>
      <w:r w:rsidR="00494789">
        <w:t xml:space="preserve">. </w:t>
      </w:r>
    </w:p>
    <w:p w14:paraId="6FE91302" w14:textId="5283C376" w:rsidR="00324A37" w:rsidRDefault="00324A37" w:rsidP="00FC7A9E">
      <w:pPr>
        <w:spacing w:line="288" w:lineRule="auto"/>
      </w:pPr>
      <w:r>
        <w:t xml:space="preserve">The dataset we used provided 512 images from a football match and a json file contains </w:t>
      </w:r>
      <w:r>
        <w:rPr>
          <w:shd w:val="clear" w:color="auto" w:fill="FFFFFF"/>
        </w:rPr>
        <w:t>annotations with pixel-level binary masks that indicate the player's location and segmentation boundaries</w:t>
      </w:r>
      <w:r>
        <w:t>.</w:t>
      </w:r>
    </w:p>
    <w:p w14:paraId="6241815C" w14:textId="32DD0A4D" w:rsidR="002D0428" w:rsidRDefault="0045434B" w:rsidP="00FC7A9E">
      <w:pPr>
        <w:pStyle w:val="Heading1"/>
        <w:spacing w:line="288" w:lineRule="auto"/>
      </w:pPr>
      <w:r>
        <w:t xml:space="preserve">2. </w:t>
      </w:r>
      <w:r w:rsidR="008C7BEA">
        <w:t>Methodology</w:t>
      </w:r>
    </w:p>
    <w:p w14:paraId="7A1B08B6" w14:textId="24183375" w:rsidR="008B6376" w:rsidRDefault="0059773F" w:rsidP="00FC7A9E">
      <w:pPr>
        <w:spacing w:line="288" w:lineRule="auto"/>
        <w:ind w:firstLine="0"/>
      </w:pPr>
      <w:r>
        <w:t>We divided the project into the following sub-tasks:</w:t>
      </w:r>
    </w:p>
    <w:p w14:paraId="3DEE737F" w14:textId="60DDEB7B" w:rsidR="008B6376" w:rsidRDefault="00F94AF9" w:rsidP="00FC7A9E">
      <w:pPr>
        <w:pStyle w:val="ListParagraph"/>
        <w:numPr>
          <w:ilvl w:val="0"/>
          <w:numId w:val="4"/>
        </w:numPr>
        <w:spacing w:line="288" w:lineRule="auto"/>
      </w:pPr>
      <w:r>
        <w:t>Multiclass Mask Generation.</w:t>
      </w:r>
    </w:p>
    <w:p w14:paraId="34052209" w14:textId="3B05CE40" w:rsidR="008B6376" w:rsidRDefault="00F94AF9" w:rsidP="00FC7A9E">
      <w:pPr>
        <w:pStyle w:val="ListParagraph"/>
        <w:numPr>
          <w:ilvl w:val="0"/>
          <w:numId w:val="4"/>
        </w:numPr>
        <w:spacing w:line="288" w:lineRule="auto"/>
      </w:pPr>
      <w:r>
        <w:t>Training A Multiclass Unet Algorithm.</w:t>
      </w:r>
    </w:p>
    <w:p w14:paraId="1F181C0F" w14:textId="31FA0A28" w:rsidR="008B6376" w:rsidRDefault="00F94AF9" w:rsidP="00FC7A9E">
      <w:pPr>
        <w:pStyle w:val="ListParagraph"/>
        <w:numPr>
          <w:ilvl w:val="0"/>
          <w:numId w:val="4"/>
        </w:numPr>
        <w:spacing w:line="288" w:lineRule="auto"/>
      </w:pPr>
      <w:r>
        <w:t>Player Role</w:t>
      </w:r>
      <w:r w:rsidR="0006712B">
        <w:t xml:space="preserve"> and Team</w:t>
      </w:r>
      <w:r>
        <w:t xml:space="preserve"> Classification.</w:t>
      </w:r>
    </w:p>
    <w:p w14:paraId="26642C3E" w14:textId="2696DA1B" w:rsidR="008B6376" w:rsidRDefault="00F94AF9" w:rsidP="00FC7A9E">
      <w:pPr>
        <w:pStyle w:val="ListParagraph"/>
        <w:numPr>
          <w:ilvl w:val="0"/>
          <w:numId w:val="4"/>
        </w:numPr>
        <w:spacing w:line="288" w:lineRule="auto"/>
      </w:pPr>
      <w:r>
        <w:t>Ball Possession Estimation.</w:t>
      </w:r>
    </w:p>
    <w:p w14:paraId="70FA29B6" w14:textId="5FBF7BEE" w:rsidR="008B6376" w:rsidRDefault="00F94AF9" w:rsidP="00FC7A9E">
      <w:pPr>
        <w:pStyle w:val="ListParagraph"/>
        <w:numPr>
          <w:ilvl w:val="0"/>
          <w:numId w:val="4"/>
        </w:numPr>
        <w:spacing w:line="288" w:lineRule="auto"/>
      </w:pPr>
      <w:r>
        <w:t>Player Pose Estimation.</w:t>
      </w:r>
    </w:p>
    <w:p w14:paraId="4A7A7F42" w14:textId="64453694" w:rsidR="008C7BEA" w:rsidRDefault="008B6376" w:rsidP="00FC7A9E">
      <w:pPr>
        <w:spacing w:line="288" w:lineRule="auto"/>
      </w:pPr>
      <w:r>
        <w:t xml:space="preserve"> </w:t>
      </w:r>
      <w:r w:rsidR="00F94AF9">
        <w:t xml:space="preserve">We will discuss </w:t>
      </w:r>
      <w:r w:rsidR="0045434B">
        <w:t>the details about our approach with each task in the following subsections.</w:t>
      </w:r>
    </w:p>
    <w:p w14:paraId="4E4BB27E" w14:textId="736D2EB9" w:rsidR="0045434B" w:rsidRDefault="0045434B" w:rsidP="00FC7A9E">
      <w:pPr>
        <w:pStyle w:val="h2-Style1"/>
        <w:spacing w:line="288" w:lineRule="auto"/>
      </w:pPr>
      <w:r>
        <w:lastRenderedPageBreak/>
        <w:t>2.1 Multiclass Mask Generation</w:t>
      </w:r>
    </w:p>
    <w:p w14:paraId="24C9199E" w14:textId="112CC4DE" w:rsidR="006A21C2" w:rsidRDefault="00C452CB" w:rsidP="00FC7A9E">
      <w:pPr>
        <w:spacing w:line="288" w:lineRule="auto"/>
      </w:pPr>
      <w:r>
        <w:t xml:space="preserve">We generated new masks using the binary masks provided by the dataset, where we colored the players according to their teams. For the blue team (Team A), we generated blue masks and set the rest of </w:t>
      </w:r>
      <w:r w:rsidR="006A21C2">
        <w:t>individuals</w:t>
      </w:r>
      <w:r>
        <w:t xml:space="preserve"> and the background to </w:t>
      </w:r>
      <w:r w:rsidR="006A21C2">
        <w:t>black</w:t>
      </w:r>
      <w:r>
        <w:t xml:space="preserve">. As for the red team </w:t>
      </w:r>
      <w:r w:rsidR="006A21C2">
        <w:t xml:space="preserve">(Team B) </w:t>
      </w:r>
      <w:r>
        <w:t xml:space="preserve">we colored the mask </w:t>
      </w:r>
      <w:r w:rsidR="006A21C2">
        <w:t xml:space="preserve">with red. </w:t>
      </w:r>
      <w:r w:rsidR="006516B4">
        <w:t>Finally, we</w:t>
      </w:r>
      <w:r w:rsidR="006A21C2">
        <w:t xml:space="preserve"> combined both masks to create a multiclass mask. </w:t>
      </w:r>
    </w:p>
    <w:p w14:paraId="7BA42B83" w14:textId="542F56E5" w:rsidR="006A21C2" w:rsidRDefault="006A21C2" w:rsidP="00FC7A9E">
      <w:pPr>
        <w:spacing w:line="288" w:lineRule="auto"/>
      </w:pPr>
      <w:r>
        <w:t>We also generated mask for the referees, and goalkeepers from both teams, however we did not add these masks to the final mask, because they</w:t>
      </w:r>
      <w:r w:rsidR="006516B4">
        <w:t xml:space="preserve"> caused problems and</w:t>
      </w:r>
      <w:r>
        <w:t xml:space="preserve"> </w:t>
      </w:r>
      <w:r w:rsidR="006516B4">
        <w:t>affected the</w:t>
      </w:r>
      <w:r>
        <w:t xml:space="preserve"> UNet performance. One of the problems is that the goalkeepers and the referees are not present in each image</w:t>
      </w:r>
      <w:r w:rsidR="006516B4">
        <w:t>,</w:t>
      </w:r>
      <w:r>
        <w:t xml:space="preserve"> </w:t>
      </w:r>
      <w:r w:rsidR="006516B4">
        <w:t xml:space="preserve">so </w:t>
      </w:r>
      <w:r>
        <w:t>if we set the number of classed to 5 with UNet, the algorithm will try to assign all 5 classes to</w:t>
      </w:r>
      <w:r w:rsidR="006516B4">
        <w:t xml:space="preserve"> the</w:t>
      </w:r>
      <w:r>
        <w:t xml:space="preserve"> pixels in the image. The Other problem is that team B goalkeeper’s outfit color is very close to the referee’s outfit.</w:t>
      </w:r>
    </w:p>
    <w:p w14:paraId="65F4A1A2" w14:textId="01EED305" w:rsidR="006B34E7" w:rsidRDefault="006B34E7" w:rsidP="00FC7A9E">
      <w:pPr>
        <w:spacing w:line="288" w:lineRule="auto"/>
        <w:ind w:firstLine="0"/>
      </w:pPr>
      <w:r>
        <w:t>We generated the multiclass masks as follows:</w:t>
      </w:r>
    </w:p>
    <w:p w14:paraId="4222284E" w14:textId="1C04376D" w:rsidR="006B34E7" w:rsidRPr="006B34E7" w:rsidRDefault="006B34E7" w:rsidP="00FC7A9E">
      <w:pPr>
        <w:pStyle w:val="ListParagraph"/>
        <w:numPr>
          <w:ilvl w:val="0"/>
          <w:numId w:val="6"/>
        </w:numPr>
        <w:spacing w:line="288" w:lineRule="auto"/>
        <w:rPr>
          <w:i/>
          <w:iCs/>
        </w:rPr>
      </w:pPr>
      <w:r w:rsidRPr="006B34E7">
        <w:rPr>
          <w:i/>
          <w:iCs/>
        </w:rPr>
        <w:t>Background Subtraction</w:t>
      </w:r>
    </w:p>
    <w:p w14:paraId="37BF2B3B" w14:textId="3127D3B7" w:rsidR="006A21C2" w:rsidRDefault="00DB1699" w:rsidP="00FC7A9E">
      <w:pPr>
        <w:spacing w:line="288" w:lineRule="auto"/>
      </w:pPr>
      <w:r>
        <w:t>The provided binary masks were used to remove the background from the images. This was done using ‘</w:t>
      </w:r>
      <w:r w:rsidRPr="00DB1699">
        <w:t>bitwise_and</w:t>
      </w:r>
      <w:r>
        <w:t>’ function from OpevCV.</w:t>
      </w:r>
    </w:p>
    <w:p w14:paraId="1BAE818F" w14:textId="18B13206" w:rsidR="00DB1699" w:rsidRPr="00DB1699" w:rsidRDefault="00DB1699" w:rsidP="00FC7A9E">
      <w:pPr>
        <w:pStyle w:val="ListParagraph"/>
        <w:numPr>
          <w:ilvl w:val="0"/>
          <w:numId w:val="6"/>
        </w:numPr>
        <w:spacing w:line="288" w:lineRule="auto"/>
        <w:rPr>
          <w:i/>
          <w:iCs/>
        </w:rPr>
      </w:pPr>
      <w:r w:rsidRPr="00DB1699">
        <w:rPr>
          <w:i/>
          <w:iCs/>
          <w:shd w:val="clear" w:color="auto" w:fill="FFFFFF"/>
        </w:rPr>
        <w:t>Extract Teams Colors</w:t>
      </w:r>
    </w:p>
    <w:p w14:paraId="37E86B06" w14:textId="1A5C3E97" w:rsidR="002B1AFA" w:rsidRDefault="006A21C2" w:rsidP="00FC7A9E">
      <w:pPr>
        <w:spacing w:line="288" w:lineRule="auto"/>
      </w:pPr>
      <w:r>
        <w:t xml:space="preserve">  </w:t>
      </w:r>
      <w:r w:rsidR="006516B4">
        <w:t>F</w:t>
      </w:r>
      <w:r w:rsidR="00DB1699">
        <w:t>irst</w:t>
      </w:r>
      <w:r w:rsidR="006516B4">
        <w:t>, we</w:t>
      </w:r>
      <w:r w:rsidR="00DB1699">
        <w:t xml:space="preserve"> </w:t>
      </w:r>
      <w:r w:rsidR="006516B4">
        <w:t>assigned</w:t>
      </w:r>
      <w:r w:rsidR="00DB1699">
        <w:t xml:space="preserve"> a center color for each team</w:t>
      </w:r>
      <w:r w:rsidR="006516B4">
        <w:t>.</w:t>
      </w:r>
      <w:r w:rsidR="00DB1699">
        <w:t xml:space="preserve"> </w:t>
      </w:r>
      <w:r w:rsidR="006516B4">
        <w:t>W</w:t>
      </w:r>
      <w:r w:rsidR="00DB1699">
        <w:t xml:space="preserve">hich is </w:t>
      </w:r>
      <w:r w:rsidR="006516B4">
        <w:t>a</w:t>
      </w:r>
      <w:r w:rsidR="00DB1699">
        <w:t xml:space="preserve"> color that we think </w:t>
      </w:r>
      <w:r w:rsidR="002B1AFA">
        <w:t>th</w:t>
      </w:r>
      <w:r w:rsidR="006516B4">
        <w:t xml:space="preserve">e majority of </w:t>
      </w:r>
      <w:r w:rsidR="002B1AFA">
        <w:t>outfit</w:t>
      </w:r>
      <w:r w:rsidR="006516B4">
        <w:t>’s</w:t>
      </w:r>
      <w:r w:rsidR="002B1AFA">
        <w:t xml:space="preserve"> pixels</w:t>
      </w:r>
      <w:r w:rsidR="006516B4">
        <w:t xml:space="preserve"> are</w:t>
      </w:r>
      <w:r w:rsidR="002B1AFA">
        <w:t xml:space="preserve"> close to within a distance that we </w:t>
      </w:r>
      <w:r w:rsidR="006516B4">
        <w:t xml:space="preserve">have </w:t>
      </w:r>
      <w:r w:rsidR="002B1AFA">
        <w:t>provided. The center colors were decided manually after inspecting multiple images using photoshop.</w:t>
      </w:r>
    </w:p>
    <w:p w14:paraId="39195A3D" w14:textId="6A799351" w:rsidR="002B1AFA" w:rsidRDefault="002B1AFA" w:rsidP="00FC7A9E">
      <w:pPr>
        <w:spacing w:line="288" w:lineRule="auto"/>
        <w:ind w:firstLine="0"/>
      </w:pPr>
      <w:r>
        <w:t>The center colors were as follows (RGB color space):</w:t>
      </w:r>
    </w:p>
    <w:p w14:paraId="56903FB7" w14:textId="07887D24" w:rsidR="002B1AFA" w:rsidRPr="0072412C" w:rsidRDefault="002B1AFA" w:rsidP="00FC7A9E">
      <w:pPr>
        <w:pStyle w:val="ListParagraph"/>
        <w:numPr>
          <w:ilvl w:val="0"/>
          <w:numId w:val="7"/>
        </w:numPr>
        <w:spacing w:line="288" w:lineRule="auto"/>
        <w:ind w:left="720"/>
        <w:rPr>
          <w:sz w:val="22"/>
          <w:szCs w:val="22"/>
        </w:rPr>
      </w:pPr>
      <w:r w:rsidRPr="0072412C">
        <w:rPr>
          <w:sz w:val="22"/>
          <w:szCs w:val="22"/>
        </w:rPr>
        <w:t>Team A = [129, 239, 252]</w:t>
      </w:r>
    </w:p>
    <w:p w14:paraId="76E93B60" w14:textId="42E8A63F" w:rsidR="002B1AFA" w:rsidRPr="0072412C" w:rsidRDefault="002B1AFA" w:rsidP="00FC7A9E">
      <w:pPr>
        <w:pStyle w:val="ListParagraph"/>
        <w:numPr>
          <w:ilvl w:val="0"/>
          <w:numId w:val="7"/>
        </w:numPr>
        <w:spacing w:line="288" w:lineRule="auto"/>
        <w:ind w:left="720"/>
        <w:rPr>
          <w:sz w:val="22"/>
          <w:szCs w:val="22"/>
        </w:rPr>
      </w:pPr>
      <w:r w:rsidRPr="0072412C">
        <w:rPr>
          <w:sz w:val="22"/>
          <w:szCs w:val="22"/>
        </w:rPr>
        <w:t xml:space="preserve">Team B = [170, 25, 50] </w:t>
      </w:r>
    </w:p>
    <w:p w14:paraId="098B3C90" w14:textId="2EA7E572" w:rsidR="002B1AFA" w:rsidRPr="0072412C" w:rsidRDefault="002B1AFA" w:rsidP="00FC7A9E">
      <w:pPr>
        <w:pStyle w:val="ListParagraph"/>
        <w:numPr>
          <w:ilvl w:val="0"/>
          <w:numId w:val="7"/>
        </w:numPr>
        <w:spacing w:line="288" w:lineRule="auto"/>
        <w:ind w:left="720"/>
        <w:rPr>
          <w:sz w:val="22"/>
          <w:szCs w:val="22"/>
        </w:rPr>
      </w:pPr>
      <w:r w:rsidRPr="0072412C">
        <w:rPr>
          <w:sz w:val="22"/>
          <w:szCs w:val="22"/>
        </w:rPr>
        <w:t>Referee = [30, 50, 90]</w:t>
      </w:r>
    </w:p>
    <w:p w14:paraId="7A1A13E3" w14:textId="13235643" w:rsidR="007B5F74" w:rsidRPr="0072412C" w:rsidRDefault="007B5F74" w:rsidP="00FC7A9E">
      <w:pPr>
        <w:pStyle w:val="ListParagraph"/>
        <w:numPr>
          <w:ilvl w:val="0"/>
          <w:numId w:val="7"/>
        </w:numPr>
        <w:spacing w:line="288" w:lineRule="auto"/>
        <w:ind w:left="720"/>
        <w:rPr>
          <w:sz w:val="22"/>
          <w:szCs w:val="22"/>
        </w:rPr>
      </w:pPr>
      <w:r w:rsidRPr="0072412C">
        <w:rPr>
          <w:sz w:val="22"/>
          <w:szCs w:val="22"/>
        </w:rPr>
        <w:t>Goalkeeper A = [110, 220, 150]</w:t>
      </w:r>
    </w:p>
    <w:p w14:paraId="5DCCBDD2" w14:textId="585C63A2" w:rsidR="007B5F74" w:rsidRPr="0072412C" w:rsidRDefault="007B5F74" w:rsidP="00FC7A9E">
      <w:pPr>
        <w:pStyle w:val="ListParagraph"/>
        <w:numPr>
          <w:ilvl w:val="0"/>
          <w:numId w:val="7"/>
        </w:numPr>
        <w:spacing w:line="288" w:lineRule="auto"/>
        <w:ind w:left="720"/>
        <w:rPr>
          <w:sz w:val="22"/>
          <w:szCs w:val="22"/>
        </w:rPr>
      </w:pPr>
      <w:r w:rsidRPr="0072412C">
        <w:rPr>
          <w:sz w:val="22"/>
          <w:szCs w:val="22"/>
        </w:rPr>
        <w:t xml:space="preserve">Goalkeeper B = [75, 65, 90]  </w:t>
      </w:r>
    </w:p>
    <w:p w14:paraId="01B84EC5" w14:textId="38076A9C" w:rsidR="0045434B" w:rsidRDefault="00FC7A9E" w:rsidP="00FC7A9E">
      <w:pPr>
        <w:spacing w:line="288" w:lineRule="auto"/>
        <w:ind w:firstLine="0"/>
      </w:pPr>
      <w:r>
        <w:rPr>
          <w:noProof/>
        </w:rPr>
        <w:lastRenderedPageBreak/>
        <w:drawing>
          <wp:anchor distT="0" distB="0" distL="114300" distR="114300" simplePos="0" relativeHeight="251660288" behindDoc="1" locked="0" layoutInCell="1" allowOverlap="1" wp14:anchorId="63D1685D" wp14:editId="4D947D20">
            <wp:simplePos x="0" y="0"/>
            <wp:positionH relativeFrom="margin">
              <wp:posOffset>2867025</wp:posOffset>
            </wp:positionH>
            <wp:positionV relativeFrom="paragraph">
              <wp:posOffset>685800</wp:posOffset>
            </wp:positionV>
            <wp:extent cx="2623820" cy="2550795"/>
            <wp:effectExtent l="0" t="0" r="5080" b="190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23820" cy="2550795"/>
                    </a:xfrm>
                    <a:prstGeom prst="rect">
                      <a:avLst/>
                    </a:prstGeom>
                    <a:noFill/>
                    <a:ln>
                      <a:noFill/>
                    </a:ln>
                  </pic:spPr>
                </pic:pic>
              </a:graphicData>
            </a:graphic>
            <wp14:sizeRelH relativeFrom="page">
              <wp14:pctWidth>0</wp14:pctWidth>
            </wp14:sizeRelH>
            <wp14:sizeRelV relativeFrom="page">
              <wp14:pctHeight>0</wp14:pctHeight>
            </wp14:sizeRelV>
          </wp:anchor>
        </w:drawing>
      </w:r>
      <w:r w:rsidR="008D557E">
        <w:t>To extract the pixels with</w:t>
      </w:r>
      <w:r w:rsidR="006516B4">
        <w:t>in</w:t>
      </w:r>
      <w:r w:rsidR="008D557E">
        <w:t xml:space="preserve"> a certain distance from the center color,</w:t>
      </w:r>
      <w:r w:rsidR="006516B4">
        <w:t xml:space="preserve"> we used </w:t>
      </w:r>
      <w:r w:rsidR="008D557E">
        <w:t>Euclidian distance, the</w:t>
      </w:r>
      <w:r w:rsidR="006516B4">
        <w:t>n</w:t>
      </w:r>
      <w:r w:rsidR="008D557E">
        <w:t xml:space="preserve"> the extracted pixels where recolored with </w:t>
      </w:r>
      <w:r w:rsidR="006516B4">
        <w:t>a</w:t>
      </w:r>
      <w:r w:rsidR="008D557E">
        <w:t xml:space="preserve"> gray color</w:t>
      </w:r>
      <w:r w:rsidR="006516B4">
        <w:t>.</w:t>
      </w:r>
      <w:r w:rsidR="008D557E">
        <w:t xml:space="preserve"> </w:t>
      </w:r>
      <w:r w:rsidR="006516B4">
        <w:t>Each</w:t>
      </w:r>
      <w:r w:rsidR="008D557E">
        <w:t xml:space="preserve"> class has it</w:t>
      </w:r>
      <w:r w:rsidR="006516B4">
        <w:t>s</w:t>
      </w:r>
      <w:r w:rsidR="008D557E">
        <w:t xml:space="preserve"> own gray color.  The output from this step in in figure 1.</w:t>
      </w:r>
    </w:p>
    <w:p w14:paraId="513B36A6" w14:textId="59B96292" w:rsidR="008D557E" w:rsidRPr="00BE3C2C" w:rsidRDefault="008D557E" w:rsidP="00FC7A9E">
      <w:pPr>
        <w:spacing w:line="288" w:lineRule="auto"/>
        <w:ind w:firstLine="0"/>
        <w:rPr>
          <w:sz w:val="20"/>
          <w:szCs w:val="20"/>
        </w:rPr>
      </w:pPr>
      <w:r w:rsidRPr="00BE3C2C">
        <w:rPr>
          <w:noProof/>
          <w:sz w:val="20"/>
          <w:szCs w:val="20"/>
        </w:rPr>
        <w:drawing>
          <wp:anchor distT="0" distB="0" distL="114300" distR="114300" simplePos="0" relativeHeight="251659264" behindDoc="1" locked="0" layoutInCell="1" allowOverlap="1" wp14:anchorId="1FEE2E88" wp14:editId="54910A44">
            <wp:simplePos x="0" y="0"/>
            <wp:positionH relativeFrom="column">
              <wp:posOffset>0</wp:posOffset>
            </wp:positionH>
            <wp:positionV relativeFrom="paragraph">
              <wp:posOffset>-2540</wp:posOffset>
            </wp:positionV>
            <wp:extent cx="2623820" cy="2550795"/>
            <wp:effectExtent l="0" t="0" r="5080" b="190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23820" cy="2550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8BC30F" w14:textId="7BC6F408" w:rsidR="00FC7A9E" w:rsidRDefault="00FC7A9E" w:rsidP="00FC7A9E">
      <w:pPr>
        <w:spacing w:line="288" w:lineRule="auto"/>
        <w:ind w:firstLine="0"/>
        <w:jc w:val="center"/>
      </w:pPr>
      <w:r w:rsidRPr="00BE3C2C">
        <w:rPr>
          <w:noProof/>
          <w:sz w:val="20"/>
          <w:szCs w:val="20"/>
        </w:rPr>
        <w:t xml:space="preserve">Figure 1: (a) The original masked image (b) </w:t>
      </w:r>
      <w:r>
        <w:rPr>
          <w:noProof/>
          <w:sz w:val="20"/>
          <w:szCs w:val="20"/>
        </w:rPr>
        <w:t>T</w:t>
      </w:r>
      <w:r w:rsidRPr="00BE3C2C">
        <w:rPr>
          <w:noProof/>
          <w:sz w:val="20"/>
          <w:szCs w:val="20"/>
        </w:rPr>
        <w:t>he extrated</w:t>
      </w:r>
    </w:p>
    <w:p w14:paraId="32C76E04" w14:textId="73C21CC5" w:rsidR="0053258E" w:rsidRDefault="00FC7A9E" w:rsidP="00FC7A9E">
      <w:pPr>
        <w:spacing w:line="288" w:lineRule="auto"/>
        <w:ind w:firstLine="0"/>
      </w:pPr>
      <w:r>
        <w:rPr>
          <w:noProof/>
        </w:rPr>
        <w:drawing>
          <wp:anchor distT="0" distB="0" distL="114300" distR="114300" simplePos="0" relativeHeight="251673600" behindDoc="1" locked="0" layoutInCell="1" allowOverlap="1" wp14:anchorId="7B98A8D3" wp14:editId="77DFC496">
            <wp:simplePos x="0" y="0"/>
            <wp:positionH relativeFrom="margin">
              <wp:posOffset>97155</wp:posOffset>
            </wp:positionH>
            <wp:positionV relativeFrom="paragraph">
              <wp:posOffset>1342390</wp:posOffset>
            </wp:positionV>
            <wp:extent cx="2611120" cy="2538730"/>
            <wp:effectExtent l="0" t="0" r="0" b="0"/>
            <wp:wrapTight wrapText="bothSides">
              <wp:wrapPolygon edited="0">
                <wp:start x="0" y="0"/>
                <wp:lineTo x="0" y="21395"/>
                <wp:lineTo x="21432" y="21395"/>
                <wp:lineTo x="2143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11120" cy="25387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4624" behindDoc="0" locked="0" layoutInCell="1" allowOverlap="1" wp14:anchorId="319B2738" wp14:editId="1C72B6E9">
            <wp:simplePos x="0" y="0"/>
            <wp:positionH relativeFrom="margin">
              <wp:posOffset>2897505</wp:posOffset>
            </wp:positionH>
            <wp:positionV relativeFrom="paragraph">
              <wp:posOffset>1339215</wp:posOffset>
            </wp:positionV>
            <wp:extent cx="2613660" cy="254190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13660" cy="254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6516B4">
        <w:t>T</w:t>
      </w:r>
      <w:r w:rsidR="006516B4">
        <w:t xml:space="preserve">hen </w:t>
      </w:r>
      <w:r w:rsidR="006516B4">
        <w:t>w</w:t>
      </w:r>
      <w:r w:rsidR="00A90E8E">
        <w:t>e combined the image in Figure 1-b with the inverted binary mask to get the shape outline of the players as seen in figure 2-a. The next step was to recolor the shape outline with the gray color of the class</w:t>
      </w:r>
      <w:r w:rsidR="007C3039">
        <w:t>. To find the shape outline against the background we used the function ‘</w:t>
      </w:r>
      <w:r w:rsidR="007C3039" w:rsidRPr="007C3039">
        <w:t>label</w:t>
      </w:r>
      <w:r w:rsidR="007C3039">
        <w:t>’ from scipy library</w:t>
      </w:r>
      <w:r w:rsidR="00DD21F3">
        <w:t xml:space="preserve">, each player region was stored in an array. </w:t>
      </w:r>
      <w:r w:rsidR="005C70B1">
        <w:t xml:space="preserve"> </w:t>
      </w:r>
      <w:r w:rsidR="00DD21F3">
        <w:t xml:space="preserve">Finally, </w:t>
      </w:r>
      <w:r w:rsidR="00BE3C2C">
        <w:t>each</w:t>
      </w:r>
      <w:r w:rsidR="00DD21F3">
        <w:t xml:space="preserve"> region </w:t>
      </w:r>
      <w:r w:rsidR="00BE3C2C">
        <w:t xml:space="preserve">was checked </w:t>
      </w:r>
      <w:r w:rsidR="00DD21F3">
        <w:t>if it has gray pixel</w:t>
      </w:r>
      <w:r w:rsidR="00BE3C2C">
        <w:t>s</w:t>
      </w:r>
      <w:r w:rsidR="00DD21F3">
        <w:t xml:space="preserve"> above a threshold and recolor</w:t>
      </w:r>
      <w:r w:rsidR="00BE3C2C">
        <w:t>ed</w:t>
      </w:r>
      <w:r w:rsidR="00DD21F3">
        <w:t xml:space="preserve"> the entire region with gray color</w:t>
      </w:r>
      <w:r w:rsidR="00BE3C2C">
        <w:t>. Figure 2-b present the final mask for team A</w:t>
      </w:r>
      <w:r w:rsidR="005C70B1">
        <w:t>.</w:t>
      </w:r>
    </w:p>
    <w:p w14:paraId="6EEFF26C" w14:textId="5E859451" w:rsidR="00FC7A9E" w:rsidRPr="00FC7A9E" w:rsidRDefault="00FC7A9E" w:rsidP="00FC7A9E">
      <w:pPr>
        <w:ind w:firstLine="0"/>
        <w:jc w:val="center"/>
        <w:rPr>
          <w:i/>
          <w:iCs/>
          <w:sz w:val="20"/>
          <w:szCs w:val="20"/>
        </w:rPr>
      </w:pPr>
      <w:r w:rsidRPr="00BE3C2C">
        <w:rPr>
          <w:noProof/>
          <w:sz w:val="20"/>
          <w:szCs w:val="20"/>
        </w:rPr>
        <w:t>Figure 2: (a) The extraceted pixels from team added with the  Inverted mask (b) The final mask for team A</w:t>
      </w:r>
    </w:p>
    <w:p w14:paraId="7D6B477E" w14:textId="592EE47F" w:rsidR="00A90E8E" w:rsidRPr="004C0CB0" w:rsidRDefault="004C0CB0" w:rsidP="00FC7A9E">
      <w:pPr>
        <w:pStyle w:val="ListParagraph"/>
        <w:numPr>
          <w:ilvl w:val="0"/>
          <w:numId w:val="6"/>
        </w:numPr>
        <w:spacing w:line="288" w:lineRule="auto"/>
        <w:rPr>
          <w:i/>
          <w:iCs/>
        </w:rPr>
      </w:pPr>
      <w:r w:rsidRPr="004C0CB0">
        <w:rPr>
          <w:i/>
          <w:iCs/>
        </w:rPr>
        <w:lastRenderedPageBreak/>
        <w:t xml:space="preserve">Final Multiclass Mask </w:t>
      </w:r>
    </w:p>
    <w:p w14:paraId="7F9EF0CF" w14:textId="1E2F984C" w:rsidR="004C0CB0" w:rsidRDefault="00E5765E" w:rsidP="00FC7A9E">
      <w:pPr>
        <w:spacing w:line="288" w:lineRule="auto"/>
        <w:ind w:firstLine="0"/>
      </w:pPr>
      <w:r>
        <w:rPr>
          <w:i/>
          <w:iCs/>
          <w:noProof/>
        </w:rPr>
        <w:drawing>
          <wp:anchor distT="0" distB="0" distL="114300" distR="114300" simplePos="0" relativeHeight="251664384" behindDoc="0" locked="0" layoutInCell="1" allowOverlap="1" wp14:anchorId="53D83A71" wp14:editId="3E558484">
            <wp:simplePos x="0" y="0"/>
            <wp:positionH relativeFrom="column">
              <wp:posOffset>129209</wp:posOffset>
            </wp:positionH>
            <wp:positionV relativeFrom="paragraph">
              <wp:posOffset>740080</wp:posOffset>
            </wp:positionV>
            <wp:extent cx="2613991" cy="2541726"/>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18120" cy="254574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9007140" wp14:editId="71C9A0F4">
            <wp:simplePos x="0" y="0"/>
            <wp:positionH relativeFrom="column">
              <wp:posOffset>3051313</wp:posOffset>
            </wp:positionH>
            <wp:positionV relativeFrom="paragraph">
              <wp:posOffset>740080</wp:posOffset>
            </wp:positionV>
            <wp:extent cx="2613991" cy="2541726"/>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18120" cy="2545741"/>
                    </a:xfrm>
                    <a:prstGeom prst="rect">
                      <a:avLst/>
                    </a:prstGeom>
                    <a:noFill/>
                    <a:ln>
                      <a:noFill/>
                    </a:ln>
                  </pic:spPr>
                </pic:pic>
              </a:graphicData>
            </a:graphic>
            <wp14:sizeRelH relativeFrom="page">
              <wp14:pctWidth>0</wp14:pctWidth>
            </wp14:sizeRelH>
            <wp14:sizeRelV relativeFrom="page">
              <wp14:pctHeight>0</wp14:pctHeight>
            </wp14:sizeRelV>
          </wp:anchor>
        </w:drawing>
      </w:r>
      <w:r w:rsidR="004C0CB0">
        <w:t>The final step was to re color each class with a more distinguishable color (blue for team A, and red for team B) then combining both masks into the final mask, figure 3 shows the final mask.</w:t>
      </w:r>
    </w:p>
    <w:p w14:paraId="1E429D33" w14:textId="0CC953E9" w:rsidR="004C0CB0" w:rsidRDefault="004C0CB0" w:rsidP="00FC7A9E">
      <w:pPr>
        <w:spacing w:line="288" w:lineRule="auto"/>
        <w:ind w:firstLine="0"/>
        <w:jc w:val="center"/>
        <w:rPr>
          <w:sz w:val="20"/>
          <w:szCs w:val="20"/>
        </w:rPr>
      </w:pPr>
      <w:r w:rsidRPr="004C0CB0">
        <w:rPr>
          <w:sz w:val="20"/>
          <w:szCs w:val="20"/>
        </w:rPr>
        <w:t>Figure 3: (a) The original Image (b) The final mask</w:t>
      </w:r>
    </w:p>
    <w:p w14:paraId="5F95DB06" w14:textId="39F89E2D" w:rsidR="00E5765E" w:rsidRPr="004C0CB0" w:rsidRDefault="00E5765E" w:rsidP="00FC7A9E">
      <w:pPr>
        <w:spacing w:line="288" w:lineRule="auto"/>
      </w:pPr>
      <w:r>
        <w:t xml:space="preserve">The masks </w:t>
      </w:r>
      <w:r w:rsidR="0053258E">
        <w:t>were</w:t>
      </w:r>
      <w:r>
        <w:t xml:space="preserve"> used</w:t>
      </w:r>
      <w:r w:rsidR="00A04BAD">
        <w:t xml:space="preserve"> in</w:t>
      </w:r>
      <w:r>
        <w:t xml:space="preserve"> two tasks, UNet multiclass segmentation, and player role</w:t>
      </w:r>
      <w:r w:rsidR="00A04BAD">
        <w:t xml:space="preserve"> and team</w:t>
      </w:r>
      <w:r>
        <w:t xml:space="preserve"> classification.</w:t>
      </w:r>
    </w:p>
    <w:p w14:paraId="16014AFF" w14:textId="532F8BC5" w:rsidR="00036647" w:rsidRDefault="00036647" w:rsidP="00FC7A9E">
      <w:pPr>
        <w:pStyle w:val="h2-Style1"/>
        <w:spacing w:line="288" w:lineRule="auto"/>
      </w:pPr>
      <w:r>
        <w:t>2.2 UNet Multiclass Segmentation</w:t>
      </w:r>
    </w:p>
    <w:p w14:paraId="313318BC" w14:textId="7D3830F1" w:rsidR="00A90E8E" w:rsidRDefault="009F723A" w:rsidP="00FC7A9E">
      <w:pPr>
        <w:spacing w:line="288" w:lineRule="auto"/>
        <w:ind w:firstLine="0"/>
      </w:pPr>
      <w:r>
        <w:t>In this task we used the multiclass masks that we have created in the previous step as an input to a multiclass UNet model. First, we encoded the masks using tensorflow ‘</w:t>
      </w:r>
      <w:r w:rsidRPr="009F723A">
        <w:t>one_hot</w:t>
      </w:r>
      <w:r>
        <w:t xml:space="preserve">’ then built the model with four encoder blocks, a bridge (bottom) layer and four decoder layers. The output layer had 3 classes as output and the activation function was softmax. </w:t>
      </w:r>
      <w:r w:rsidR="0099687E">
        <w:t xml:space="preserve">Earlier models that we experimented with had unstable loss output that became ‘nan’ during training, so we used gradient clipping. </w:t>
      </w:r>
    </w:p>
    <w:p w14:paraId="4F1DF422" w14:textId="1DBAC36A" w:rsidR="00A90E8E" w:rsidRDefault="002D0E45" w:rsidP="00FC7A9E">
      <w:pPr>
        <w:pStyle w:val="h2-Style1"/>
        <w:spacing w:line="288" w:lineRule="auto"/>
      </w:pPr>
      <w:r>
        <w:t>2.</w:t>
      </w:r>
      <w:r w:rsidR="00036647">
        <w:t>3</w:t>
      </w:r>
      <w:r>
        <w:t xml:space="preserve"> Player Role Classification</w:t>
      </w:r>
    </w:p>
    <w:p w14:paraId="1F6738D6" w14:textId="045DF29A" w:rsidR="002D0E45" w:rsidRPr="00D51BB6" w:rsidRDefault="00D51BB6" w:rsidP="00FC7A9E">
      <w:pPr>
        <w:spacing w:line="288" w:lineRule="auto"/>
      </w:pPr>
      <w:r>
        <w:t xml:space="preserve">Since we do not have enough information about the </w:t>
      </w:r>
      <w:r w:rsidR="003A099B">
        <w:t>match or the teams playing</w:t>
      </w:r>
      <w:r>
        <w:t>, we had to make some assumptions and simplification</w:t>
      </w:r>
      <w:r w:rsidR="003A099B">
        <w:t>s</w:t>
      </w:r>
      <w:r>
        <w:t xml:space="preserve"> about the players roles. We noticed that the images from the match where either from the left side of the field (Team A side), right side (team B side) or from the center of the field</w:t>
      </w:r>
      <w:r w:rsidR="00935364">
        <w:t>.</w:t>
      </w:r>
    </w:p>
    <w:p w14:paraId="6539D8E9" w14:textId="41C1A845" w:rsidR="00AB35D0" w:rsidRDefault="00935364" w:rsidP="00FC7A9E">
      <w:pPr>
        <w:spacing w:line="288" w:lineRule="auto"/>
        <w:ind w:firstLine="0"/>
      </w:pPr>
      <w:r>
        <w:t>In our approach, f</w:t>
      </w:r>
      <w:r w:rsidR="00C30527">
        <w:t>irst the field side in the image is decided</w:t>
      </w:r>
      <w:r w:rsidR="003A0D3B">
        <w:t xml:space="preserve"> (left, center, or right)</w:t>
      </w:r>
      <w:r w:rsidR="00C30527">
        <w:t>, the</w:t>
      </w:r>
      <w:r w:rsidR="003A0D3B">
        <w:t xml:space="preserve">n the </w:t>
      </w:r>
      <w:r w:rsidR="00C30527">
        <w:t>image is divided into 3 parts: part</w:t>
      </w:r>
      <w:r w:rsidR="003A0D3B">
        <w:t>-</w:t>
      </w:r>
      <w:r w:rsidR="00C30527">
        <w:t>1 where x&lt; 170, part</w:t>
      </w:r>
      <w:r w:rsidR="003A0D3B">
        <w:t>-</w:t>
      </w:r>
      <w:r w:rsidR="00C30527">
        <w:t>2 where x is between 170 and 340 and part</w:t>
      </w:r>
      <w:r w:rsidR="003A0D3B">
        <w:t>-</w:t>
      </w:r>
      <w:r w:rsidR="00C30527">
        <w:t xml:space="preserve">3 where x is greater than 340. We chose these number because the image </w:t>
      </w:r>
      <w:r w:rsidR="00C30527">
        <w:lastRenderedPageBreak/>
        <w:t xml:space="preserve">size we are using is </w:t>
      </w:r>
      <w:r w:rsidR="002C3516">
        <w:t>(</w:t>
      </w:r>
      <w:r w:rsidR="00C30527">
        <w:t>512 x 512</w:t>
      </w:r>
      <w:r w:rsidR="002C3516">
        <w:t>)</w:t>
      </w:r>
      <w:r w:rsidR="00C30527">
        <w:t>.</w:t>
      </w:r>
      <w:r w:rsidR="00AB35D0">
        <w:t xml:space="preserve"> Then we assigned the roles </w:t>
      </w:r>
      <w:r>
        <w:t xml:space="preserve">according to the field side classification of the image </w:t>
      </w:r>
      <w:r w:rsidR="00AB35D0">
        <w:t>as follows:</w:t>
      </w:r>
    </w:p>
    <w:p w14:paraId="3A3B5231" w14:textId="44717BF8" w:rsidR="00013D59" w:rsidRDefault="00AB35D0" w:rsidP="00FC7A9E">
      <w:pPr>
        <w:pStyle w:val="ListParagraph"/>
        <w:numPr>
          <w:ilvl w:val="0"/>
          <w:numId w:val="9"/>
        </w:numPr>
        <w:spacing w:line="288" w:lineRule="auto"/>
      </w:pPr>
      <w:r>
        <w:t xml:space="preserve">Left side of the field: </w:t>
      </w:r>
      <w:r w:rsidR="00013D59">
        <w:t>F</w:t>
      </w:r>
      <w:r>
        <w:t>or team A, if</w:t>
      </w:r>
      <w:r w:rsidR="00013D59">
        <w:t xml:space="preserve"> the player is located before x=340 then he is </w:t>
      </w:r>
      <w:r w:rsidR="002C3516">
        <w:t>Defender</w:t>
      </w:r>
      <w:r w:rsidR="00013D59">
        <w:t xml:space="preserve"> (D), else he is Midfielder (M). For team B if the player is located before x=340 then he is Forward (F), else he is Midfielder.</w:t>
      </w:r>
    </w:p>
    <w:p w14:paraId="1481748A" w14:textId="7ADB7525" w:rsidR="00A90E8E" w:rsidRDefault="00013D59" w:rsidP="00FC7A9E">
      <w:pPr>
        <w:pStyle w:val="ListParagraph"/>
        <w:numPr>
          <w:ilvl w:val="0"/>
          <w:numId w:val="9"/>
        </w:numPr>
        <w:spacing w:line="288" w:lineRule="auto"/>
      </w:pPr>
      <w:r>
        <w:t>Center of the field: For team A before x=170 the player is Midfielder; else he is Forward. For team</w:t>
      </w:r>
      <w:r w:rsidR="002C3516">
        <w:t xml:space="preserve"> B before x=</w:t>
      </w:r>
      <w:r w:rsidR="009C0B3A">
        <w:t>340 he is Forward, else he is Midfielder.</w:t>
      </w:r>
    </w:p>
    <w:p w14:paraId="1C0C54DF" w14:textId="2352B32A" w:rsidR="003A0D3B" w:rsidRDefault="009C0B3A" w:rsidP="00FC7A9E">
      <w:pPr>
        <w:pStyle w:val="ListParagraph"/>
        <w:numPr>
          <w:ilvl w:val="0"/>
          <w:numId w:val="9"/>
        </w:numPr>
        <w:spacing w:line="288" w:lineRule="auto"/>
      </w:pPr>
      <w:r>
        <w:t>Right side of the field</w:t>
      </w:r>
      <w:r w:rsidR="0053258E">
        <w:t>:</w:t>
      </w:r>
      <w:r w:rsidR="008D5F44">
        <w:t xml:space="preserve"> For team A </w:t>
      </w:r>
      <w:r w:rsidR="00190405">
        <w:t>before x=170 the player is Midfielder; else he is Forward. For team B before x =170 the player is Midfielder, else he is Defender.</w:t>
      </w:r>
    </w:p>
    <w:p w14:paraId="19C19D83" w14:textId="74387401" w:rsidR="00190405" w:rsidRDefault="00935364" w:rsidP="00FC7A9E">
      <w:pPr>
        <w:spacing w:line="288" w:lineRule="auto"/>
        <w:ind w:left="360" w:firstLine="0"/>
      </w:pPr>
      <w:r>
        <w:rPr>
          <w:noProof/>
        </w:rPr>
        <w:drawing>
          <wp:anchor distT="0" distB="0" distL="114300" distR="114300" simplePos="0" relativeHeight="251665408" behindDoc="1" locked="0" layoutInCell="1" allowOverlap="1" wp14:anchorId="503B9BE6" wp14:editId="6330A81B">
            <wp:simplePos x="0" y="0"/>
            <wp:positionH relativeFrom="margin">
              <wp:posOffset>885825</wp:posOffset>
            </wp:positionH>
            <wp:positionV relativeFrom="paragraph">
              <wp:posOffset>236855</wp:posOffset>
            </wp:positionV>
            <wp:extent cx="3865880" cy="2483485"/>
            <wp:effectExtent l="0" t="0" r="127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7">
                      <a:extLst>
                        <a:ext uri="{28A0092B-C50C-407E-A947-70E740481C1C}">
                          <a14:useLocalDpi xmlns:a14="http://schemas.microsoft.com/office/drawing/2010/main" val="0"/>
                        </a:ext>
                      </a:extLst>
                    </a:blip>
                    <a:srcRect b="6579"/>
                    <a:stretch/>
                  </pic:blipFill>
                  <pic:spPr bwMode="auto">
                    <a:xfrm>
                      <a:off x="0" y="0"/>
                      <a:ext cx="3865880" cy="24834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90405">
        <w:t xml:space="preserve">The assumption about player roles according to their position in the field is illustrated in figure 4. </w:t>
      </w:r>
    </w:p>
    <w:p w14:paraId="1287305D" w14:textId="77777777" w:rsidR="00935364" w:rsidRDefault="00935364" w:rsidP="00FC7A9E">
      <w:pPr>
        <w:pStyle w:val="SectionTitle"/>
        <w:spacing w:line="288" w:lineRule="auto"/>
        <w:jc w:val="both"/>
      </w:pPr>
    </w:p>
    <w:p w14:paraId="110F5416" w14:textId="77777777" w:rsidR="00935364" w:rsidRDefault="00935364" w:rsidP="00FC7A9E">
      <w:pPr>
        <w:pStyle w:val="SectionTitle"/>
        <w:spacing w:line="288" w:lineRule="auto"/>
        <w:jc w:val="both"/>
      </w:pPr>
    </w:p>
    <w:p w14:paraId="32CC9925" w14:textId="77777777" w:rsidR="00935364" w:rsidRDefault="00935364" w:rsidP="00FC7A9E">
      <w:pPr>
        <w:pStyle w:val="SectionTitle"/>
        <w:spacing w:line="288" w:lineRule="auto"/>
        <w:jc w:val="both"/>
      </w:pPr>
    </w:p>
    <w:p w14:paraId="40ED7E62" w14:textId="77777777" w:rsidR="00935364" w:rsidRDefault="00935364" w:rsidP="00FC7A9E">
      <w:pPr>
        <w:pStyle w:val="SectionTitle"/>
        <w:spacing w:line="288" w:lineRule="auto"/>
        <w:jc w:val="both"/>
      </w:pPr>
    </w:p>
    <w:p w14:paraId="5B7704CB" w14:textId="64A69B36" w:rsidR="00935364" w:rsidRDefault="00935364" w:rsidP="00FC7A9E">
      <w:pPr>
        <w:pStyle w:val="SectionTitle"/>
        <w:spacing w:line="288" w:lineRule="auto"/>
        <w:jc w:val="both"/>
      </w:pPr>
    </w:p>
    <w:p w14:paraId="669D415A" w14:textId="77777777" w:rsidR="00935364" w:rsidRPr="00935364" w:rsidRDefault="00935364" w:rsidP="00FC7A9E">
      <w:pPr>
        <w:spacing w:line="288" w:lineRule="auto"/>
      </w:pPr>
    </w:p>
    <w:p w14:paraId="4A713729" w14:textId="4597E1EF" w:rsidR="00190405" w:rsidRDefault="00190405" w:rsidP="00FC7A9E">
      <w:pPr>
        <w:pStyle w:val="SectionTitle"/>
        <w:spacing w:line="288" w:lineRule="auto"/>
        <w:jc w:val="both"/>
      </w:pPr>
    </w:p>
    <w:p w14:paraId="6EC366FD" w14:textId="77777777" w:rsidR="00FC7A9E" w:rsidRPr="00FC7A9E" w:rsidRDefault="00FC7A9E" w:rsidP="00FC7A9E"/>
    <w:p w14:paraId="51E10E63" w14:textId="6E2C6A6B" w:rsidR="00190405" w:rsidRPr="00935364" w:rsidRDefault="00935364" w:rsidP="00FC7A9E">
      <w:pPr>
        <w:spacing w:line="288" w:lineRule="auto"/>
        <w:ind w:firstLine="0"/>
        <w:jc w:val="center"/>
        <w:rPr>
          <w:sz w:val="20"/>
          <w:szCs w:val="20"/>
        </w:rPr>
      </w:pPr>
      <w:r w:rsidRPr="004C0CB0">
        <w:rPr>
          <w:sz w:val="20"/>
          <w:szCs w:val="20"/>
        </w:rPr>
        <w:t xml:space="preserve">Figure </w:t>
      </w:r>
      <w:r>
        <w:rPr>
          <w:sz w:val="20"/>
          <w:szCs w:val="20"/>
        </w:rPr>
        <w:t>4</w:t>
      </w:r>
      <w:r w:rsidRPr="004C0CB0">
        <w:rPr>
          <w:sz w:val="20"/>
          <w:szCs w:val="20"/>
        </w:rPr>
        <w:t xml:space="preserve">: </w:t>
      </w:r>
      <w:r>
        <w:rPr>
          <w:sz w:val="20"/>
          <w:szCs w:val="20"/>
        </w:rPr>
        <w:t>Player Role According to their position in the field (Blue is team A, Red is team B).</w:t>
      </w:r>
    </w:p>
    <w:p w14:paraId="6A8D1811" w14:textId="5F24A141" w:rsidR="00FE131F" w:rsidRDefault="00880004" w:rsidP="00FC7A9E">
      <w:pPr>
        <w:spacing w:line="288" w:lineRule="auto"/>
      </w:pPr>
      <w:r>
        <w:t xml:space="preserve">To detect the side of the field in the image, </w:t>
      </w:r>
      <w:r w:rsidR="00465628">
        <w:t xml:space="preserve">first </w:t>
      </w:r>
      <w:r>
        <w:t>we used Hough transform to detect the lines in the field. To make the line detection more accurate and to exclude any lines outside the field we created a mask using color thresholding around two values for RGB green color</w:t>
      </w:r>
      <w:r w:rsidR="00465628">
        <w:t xml:space="preserve"> representing the field grass</w:t>
      </w:r>
      <w:r>
        <w:t xml:space="preserve">. </w:t>
      </w:r>
    </w:p>
    <w:p w14:paraId="6AD74C66" w14:textId="1E69F4A2" w:rsidR="00FE131F" w:rsidRDefault="00880004" w:rsidP="00FC7A9E">
      <w:pPr>
        <w:spacing w:line="288" w:lineRule="auto"/>
      </w:pPr>
      <w:r>
        <w:t>Then according to the detected lines slope</w:t>
      </w:r>
      <w:r w:rsidR="00F82110">
        <w:t>s</w:t>
      </w:r>
      <w:r>
        <w:t xml:space="preserve"> </w:t>
      </w:r>
      <w:r w:rsidR="002D3B60">
        <w:t>we decided the field side. Usually, Hough transform produces multiple lines, so for each line we calculate</w:t>
      </w:r>
      <w:r w:rsidR="00F82110">
        <w:t>d</w:t>
      </w:r>
      <w:r w:rsidR="002D3B60">
        <w:t xml:space="preserve"> the slope</w:t>
      </w:r>
      <w:r w:rsidR="00F82110">
        <w:t>,</w:t>
      </w:r>
      <w:r w:rsidR="002D3B60">
        <w:t xml:space="preserve"> </w:t>
      </w:r>
      <w:r w:rsidR="00F82110">
        <w:t>i</w:t>
      </w:r>
      <w:r w:rsidR="002D3B60">
        <w:t>f it is negative and between the value -3 to -100</w:t>
      </w:r>
      <w:r w:rsidR="00FE131F">
        <w:t>, then the field side is left, if the slope is positive between 3 and</w:t>
      </w:r>
      <w:r w:rsidR="002D3B60">
        <w:t xml:space="preserve"> </w:t>
      </w:r>
      <w:r w:rsidR="00FE131F">
        <w:t xml:space="preserve">100, then the side is right and if the slope between -0.5 and 0.5 (horizontal line) or above 100 or </w:t>
      </w:r>
      <w:r w:rsidR="00C06612">
        <w:t>below</w:t>
      </w:r>
      <w:r w:rsidR="00FE131F">
        <w:t xml:space="preserve"> -100 (vertical line) then the view is from the center of the field. </w:t>
      </w:r>
    </w:p>
    <w:p w14:paraId="08CF3E2C" w14:textId="66C3636B" w:rsidR="00011824" w:rsidRPr="00397F46" w:rsidRDefault="00FE131F" w:rsidP="00FC7A9E">
      <w:pPr>
        <w:spacing w:line="288" w:lineRule="auto"/>
        <w:rPr>
          <w:sz w:val="20"/>
          <w:szCs w:val="20"/>
        </w:rPr>
      </w:pPr>
      <w:r>
        <w:t xml:space="preserve">The classification for each line in the image is stored and the most frequent classification is considered the side of the field. </w:t>
      </w:r>
    </w:p>
    <w:p w14:paraId="2041CFB2" w14:textId="77777777" w:rsidR="00E54CF6" w:rsidRDefault="00274D61" w:rsidP="00FC7A9E">
      <w:pPr>
        <w:pStyle w:val="h2-Style1"/>
        <w:spacing w:line="288" w:lineRule="auto"/>
      </w:pPr>
      <w:r>
        <w:lastRenderedPageBreak/>
        <w:t>2.4 Ball Possession</w:t>
      </w:r>
    </w:p>
    <w:p w14:paraId="0360DFD0" w14:textId="1B762CE2" w:rsidR="00E54CF6" w:rsidRDefault="00E54CF6" w:rsidP="00FC7A9E">
      <w:pPr>
        <w:spacing w:line="288" w:lineRule="auto"/>
      </w:pPr>
      <w:r>
        <w:t>We used a very simple approach,</w:t>
      </w:r>
      <w:r w:rsidR="00397F46">
        <w:t xml:space="preserve"> where</w:t>
      </w:r>
      <w:r>
        <w:t xml:space="preserve"> we assumed </w:t>
      </w:r>
      <w:r w:rsidR="00397F46">
        <w:t xml:space="preserve">that </w:t>
      </w:r>
      <w:r>
        <w:t xml:space="preserve">if the image shows the left side, then team B has the ball and if the image shows the right side, then team </w:t>
      </w:r>
      <w:r w:rsidR="00397F46">
        <w:t xml:space="preserve">A </w:t>
      </w:r>
      <w:r>
        <w:t xml:space="preserve">has the ball. </w:t>
      </w:r>
      <w:r w:rsidR="00397F46">
        <w:t>And we calculated the percentages accordingly.</w:t>
      </w:r>
    </w:p>
    <w:p w14:paraId="46123CA3" w14:textId="40E19F33" w:rsidR="00C06612" w:rsidRDefault="00C06612" w:rsidP="00FC7A9E">
      <w:pPr>
        <w:pStyle w:val="h2-Style1"/>
        <w:spacing w:line="288" w:lineRule="auto"/>
      </w:pPr>
      <w:r>
        <w:t>2.5 Player Pose Estimation</w:t>
      </w:r>
    </w:p>
    <w:p w14:paraId="74FED48F" w14:textId="5C77B83C" w:rsidR="00E54CF6" w:rsidRDefault="00C06612" w:rsidP="00FC7A9E">
      <w:pPr>
        <w:spacing w:line="288" w:lineRule="auto"/>
      </w:pPr>
      <w:r>
        <w:t>For Player pose estimation we used a pretrained model called MoveNet</w:t>
      </w:r>
      <w:r w:rsidR="000D4901">
        <w:t xml:space="preserve">. First, we converted the images into a video then we applied the algorithm to the video to show the skeletal key-points for the detected players by the algorithm. </w:t>
      </w:r>
    </w:p>
    <w:p w14:paraId="3A42595E" w14:textId="54AE743D" w:rsidR="00E54CF6" w:rsidRDefault="00E54CF6" w:rsidP="00FC7A9E">
      <w:pPr>
        <w:pStyle w:val="Heading1"/>
        <w:numPr>
          <w:ilvl w:val="0"/>
          <w:numId w:val="10"/>
        </w:numPr>
        <w:spacing w:line="288" w:lineRule="auto"/>
      </w:pPr>
      <w:r>
        <w:t xml:space="preserve">rESULTS AND </w:t>
      </w:r>
      <w:r w:rsidR="00125871">
        <w:t>Discussion</w:t>
      </w:r>
    </w:p>
    <w:p w14:paraId="3C6CF789" w14:textId="0CC42B79" w:rsidR="00125871" w:rsidRPr="00125871" w:rsidRDefault="00125871" w:rsidP="00FC7A9E">
      <w:pPr>
        <w:spacing w:line="288" w:lineRule="auto"/>
      </w:pPr>
      <w:r>
        <w:t xml:space="preserve">In this section we will present the results of each task, and provide discussion for the results and some of the challenges we faced. </w:t>
      </w:r>
    </w:p>
    <w:p w14:paraId="5EE16989" w14:textId="583AC7DB" w:rsidR="00125871" w:rsidRPr="00125871" w:rsidRDefault="00125871" w:rsidP="00FC7A9E">
      <w:pPr>
        <w:spacing w:line="288" w:lineRule="auto"/>
        <w:ind w:firstLine="0"/>
        <w:rPr>
          <w:i/>
          <w:iCs/>
        </w:rPr>
      </w:pPr>
      <w:r w:rsidRPr="00125871">
        <w:rPr>
          <w:i/>
          <w:iCs/>
        </w:rPr>
        <w:t xml:space="preserve">A. UNet Multiclass Segmentation </w:t>
      </w:r>
    </w:p>
    <w:p w14:paraId="534FF035" w14:textId="03C39923" w:rsidR="000D4901" w:rsidRDefault="009F723A" w:rsidP="00FC7A9E">
      <w:pPr>
        <w:spacing w:line="288" w:lineRule="auto"/>
        <w:ind w:firstLine="0"/>
      </w:pPr>
      <w:r>
        <w:t xml:space="preserve">The UNet had the following </w:t>
      </w:r>
      <w:r w:rsidR="0099687E">
        <w:t>results:</w:t>
      </w:r>
    </w:p>
    <w:p w14:paraId="6EE0B8E3" w14:textId="77777777" w:rsidR="0099687E" w:rsidRPr="0099687E" w:rsidRDefault="0099687E" w:rsidP="00FC7A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88" w:lineRule="auto"/>
        <w:ind w:firstLine="0"/>
        <w:jc w:val="left"/>
        <w:textAlignment w:val="baseline"/>
        <w:rPr>
          <w:rFonts w:ascii="Courier New" w:eastAsia="Times New Roman" w:hAnsi="Courier New" w:cs="Courier New"/>
          <w:color w:val="000000"/>
          <w:sz w:val="21"/>
          <w:szCs w:val="21"/>
        </w:rPr>
      </w:pPr>
      <w:r w:rsidRPr="0099687E">
        <w:rPr>
          <w:rFonts w:ascii="Courier New" w:eastAsia="Times New Roman" w:hAnsi="Courier New" w:cs="Courier New"/>
          <w:color w:val="000000"/>
          <w:sz w:val="21"/>
          <w:szCs w:val="21"/>
        </w:rPr>
        <w:t>Model Accuracy on the Training Dataset: 99.71%</w:t>
      </w:r>
    </w:p>
    <w:p w14:paraId="3E21C91D" w14:textId="77777777" w:rsidR="0099687E" w:rsidRPr="0099687E" w:rsidRDefault="0099687E" w:rsidP="00FC7A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88" w:lineRule="auto"/>
        <w:ind w:firstLine="0"/>
        <w:jc w:val="left"/>
        <w:textAlignment w:val="baseline"/>
        <w:rPr>
          <w:rFonts w:ascii="Courier New" w:eastAsia="Times New Roman" w:hAnsi="Courier New" w:cs="Courier New"/>
          <w:color w:val="000000"/>
          <w:sz w:val="21"/>
          <w:szCs w:val="21"/>
        </w:rPr>
      </w:pPr>
      <w:r w:rsidRPr="0099687E">
        <w:rPr>
          <w:rFonts w:ascii="Courier New" w:eastAsia="Times New Roman" w:hAnsi="Courier New" w:cs="Courier New"/>
          <w:color w:val="000000"/>
          <w:sz w:val="21"/>
          <w:szCs w:val="21"/>
        </w:rPr>
        <w:t>Model Accuracy on the Validation Dataset: 99.72%</w:t>
      </w:r>
    </w:p>
    <w:p w14:paraId="54A2E65F" w14:textId="306A2592" w:rsidR="0099687E" w:rsidRDefault="0099687E" w:rsidP="00FC7A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88" w:lineRule="auto"/>
        <w:ind w:firstLine="0"/>
        <w:jc w:val="left"/>
        <w:textAlignment w:val="baseline"/>
        <w:rPr>
          <w:rFonts w:ascii="Courier New" w:eastAsia="Times New Roman" w:hAnsi="Courier New" w:cs="Courier New"/>
          <w:color w:val="000000"/>
          <w:sz w:val="21"/>
          <w:szCs w:val="21"/>
        </w:rPr>
      </w:pPr>
      <w:r w:rsidRPr="0099687E">
        <w:rPr>
          <w:rFonts w:ascii="Courier New" w:eastAsia="Times New Roman" w:hAnsi="Courier New" w:cs="Courier New"/>
          <w:color w:val="000000"/>
          <w:sz w:val="21"/>
          <w:szCs w:val="21"/>
        </w:rPr>
        <w:t>Model Accuracy on the Test Dataset: 99.7%</w:t>
      </w:r>
    </w:p>
    <w:p w14:paraId="4A3DCD77" w14:textId="498DCDEE" w:rsidR="0099687E" w:rsidRPr="00FC7A9E" w:rsidRDefault="00FC7A9E" w:rsidP="00FC7A9E">
      <w:pPr>
        <w:spacing w:line="288" w:lineRule="auto"/>
        <w:rPr>
          <w:sz w:val="20"/>
          <w:szCs w:val="20"/>
        </w:rPr>
      </w:pPr>
      <w:r>
        <w:rPr>
          <w:rFonts w:ascii="Courier New" w:eastAsia="Times New Roman" w:hAnsi="Courier New" w:cs="Courier New"/>
          <w:noProof/>
          <w:color w:val="000000"/>
          <w:sz w:val="21"/>
          <w:szCs w:val="21"/>
        </w:rPr>
        <w:drawing>
          <wp:anchor distT="0" distB="0" distL="114300" distR="114300" simplePos="0" relativeHeight="251671552" behindDoc="0" locked="0" layoutInCell="1" allowOverlap="1" wp14:anchorId="4299A013" wp14:editId="593F07FC">
            <wp:simplePos x="0" y="0"/>
            <wp:positionH relativeFrom="column">
              <wp:posOffset>0</wp:posOffset>
            </wp:positionH>
            <wp:positionV relativeFrom="paragraph">
              <wp:posOffset>1038225</wp:posOffset>
            </wp:positionV>
            <wp:extent cx="5943600" cy="200787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07870"/>
                    </a:xfrm>
                    <a:prstGeom prst="rect">
                      <a:avLst/>
                    </a:prstGeom>
                    <a:noFill/>
                    <a:ln>
                      <a:noFill/>
                    </a:ln>
                  </pic:spPr>
                </pic:pic>
              </a:graphicData>
            </a:graphic>
            <wp14:sizeRelH relativeFrom="page">
              <wp14:pctWidth>0</wp14:pctWidth>
            </wp14:sizeRelH>
            <wp14:sizeRelV relativeFrom="page">
              <wp14:pctHeight>0</wp14:pctHeight>
            </wp14:sizeRelV>
          </wp:anchor>
        </w:drawing>
      </w:r>
      <w:r w:rsidR="00924CB6">
        <w:t>T</w:t>
      </w:r>
      <w:r w:rsidR="0099687E">
        <w:t>he output masks were able to detect players that were discarded during the generation of the original masks due to thresholding. Figure 5 shows a comparison between the original mask and the predicated one. We can see that it has mistaken parts of the field center line as players.</w:t>
      </w:r>
    </w:p>
    <w:p w14:paraId="440B5EBC" w14:textId="033E27F2" w:rsidR="00FC7A9E" w:rsidRPr="00FC7A9E" w:rsidRDefault="0099687E" w:rsidP="00FC7A9E">
      <w:pPr>
        <w:spacing w:line="288" w:lineRule="auto"/>
        <w:ind w:firstLine="0"/>
        <w:jc w:val="center"/>
        <w:rPr>
          <w:sz w:val="20"/>
          <w:szCs w:val="20"/>
        </w:rPr>
      </w:pPr>
      <w:r w:rsidRPr="004C0CB0">
        <w:rPr>
          <w:sz w:val="20"/>
          <w:szCs w:val="20"/>
        </w:rPr>
        <w:t xml:space="preserve">Figure </w:t>
      </w:r>
      <w:r>
        <w:rPr>
          <w:sz w:val="20"/>
          <w:szCs w:val="20"/>
        </w:rPr>
        <w:t>5</w:t>
      </w:r>
      <w:r w:rsidRPr="004C0CB0">
        <w:rPr>
          <w:sz w:val="20"/>
          <w:szCs w:val="20"/>
        </w:rPr>
        <w:t xml:space="preserve">: </w:t>
      </w:r>
      <w:r>
        <w:rPr>
          <w:sz w:val="20"/>
          <w:szCs w:val="20"/>
        </w:rPr>
        <w:t>(a) Original Image (b) Predicted Mask (c) Ground Truth Mask</w:t>
      </w:r>
      <w:r>
        <w:rPr>
          <w:sz w:val="20"/>
          <w:szCs w:val="20"/>
        </w:rPr>
        <w:t>.</w:t>
      </w:r>
    </w:p>
    <w:p w14:paraId="108C1CFC" w14:textId="77777777" w:rsidR="001B76D2" w:rsidRDefault="001B76D2" w:rsidP="00FC7A9E">
      <w:pPr>
        <w:spacing w:line="288" w:lineRule="auto"/>
        <w:ind w:firstLine="0"/>
        <w:rPr>
          <w:i/>
          <w:iCs/>
        </w:rPr>
      </w:pPr>
    </w:p>
    <w:p w14:paraId="4DFA007F" w14:textId="77777777" w:rsidR="001B76D2" w:rsidRDefault="001B76D2" w:rsidP="00FC7A9E">
      <w:pPr>
        <w:spacing w:line="288" w:lineRule="auto"/>
        <w:ind w:firstLine="0"/>
        <w:rPr>
          <w:i/>
          <w:iCs/>
        </w:rPr>
      </w:pPr>
    </w:p>
    <w:p w14:paraId="7CD5E139" w14:textId="77777777" w:rsidR="001B76D2" w:rsidRDefault="001B76D2" w:rsidP="00FC7A9E">
      <w:pPr>
        <w:spacing w:line="288" w:lineRule="auto"/>
        <w:ind w:firstLine="0"/>
        <w:rPr>
          <w:i/>
          <w:iCs/>
        </w:rPr>
      </w:pPr>
    </w:p>
    <w:p w14:paraId="64F5C66F" w14:textId="0AF1E474" w:rsidR="00125871" w:rsidRPr="00306204" w:rsidRDefault="00125871" w:rsidP="00FC7A9E">
      <w:pPr>
        <w:spacing w:line="288" w:lineRule="auto"/>
        <w:ind w:firstLine="0"/>
        <w:rPr>
          <w:i/>
          <w:iCs/>
        </w:rPr>
      </w:pPr>
      <w:r w:rsidRPr="00306204">
        <w:rPr>
          <w:i/>
          <w:iCs/>
        </w:rPr>
        <w:t>B. Player Role and Team Classification</w:t>
      </w:r>
    </w:p>
    <w:p w14:paraId="794D468B" w14:textId="0D00547F" w:rsidR="000D4901" w:rsidRDefault="000D4901" w:rsidP="00FC7A9E">
      <w:pPr>
        <w:spacing w:line="288" w:lineRule="auto"/>
      </w:pPr>
      <w:r>
        <w:t xml:space="preserve">For the player role classification, </w:t>
      </w:r>
      <w:r w:rsidR="006A2642">
        <w:t xml:space="preserve">when inspecting many </w:t>
      </w:r>
      <w:r w:rsidR="0093771C">
        <w:t>images,</w:t>
      </w:r>
      <w:r w:rsidR="006A2642">
        <w:t xml:space="preserve"> we found the results were accurate most of the time, however when the image showed the goal of either side</w:t>
      </w:r>
      <w:r w:rsidR="0093771C">
        <w:t>s</w:t>
      </w:r>
      <w:r w:rsidR="006A2642">
        <w:t xml:space="preserve"> at an angle around 45</w:t>
      </w:r>
      <w:r w:rsidR="006A2642">
        <w:sym w:font="Symbol" w:char="F0B0"/>
      </w:r>
      <w:r w:rsidR="006A2642">
        <w:t xml:space="preserve"> the classification </w:t>
      </w:r>
      <w:r w:rsidR="00FF7C7E">
        <w:t>would</w:t>
      </w:r>
      <w:r w:rsidR="006A2642">
        <w:t xml:space="preserve"> give the opposite side</w:t>
      </w:r>
      <w:r w:rsidR="00FF7C7E">
        <w:t xml:space="preserve">. After some inspection we found that when the slope value was between -3 to 3 this problem occurred. </w:t>
      </w:r>
    </w:p>
    <w:p w14:paraId="40920668" w14:textId="6085EC92" w:rsidR="00125871" w:rsidRDefault="0093771C" w:rsidP="00FC7A9E">
      <w:pPr>
        <w:spacing w:line="288" w:lineRule="auto"/>
      </w:pPr>
      <w:r>
        <w:t>Also</w:t>
      </w:r>
      <w:r w:rsidR="008F117F">
        <w:t>,</w:t>
      </w:r>
      <w:r>
        <w:t xml:space="preserve"> we tried using ‘HoughCircles’ to detect the circles on the field which would help us further in the role classification task, but the results </w:t>
      </w:r>
      <w:r w:rsidR="00125871">
        <w:t>were</w:t>
      </w:r>
      <w:r>
        <w:t xml:space="preserve"> not accurate and the function kept detecting false circle even when we performed parameters tuning.</w:t>
      </w:r>
      <w:r w:rsidR="00125871">
        <w:t xml:space="preserve"> The detected line and the player role classification is show in figure </w:t>
      </w:r>
      <w:r w:rsidR="00AC38E2">
        <w:t>6</w:t>
      </w:r>
      <w:r w:rsidR="00125871">
        <w:t>, the first initial letter is the player role</w:t>
      </w:r>
      <w:r w:rsidR="00306204">
        <w:t xml:space="preserve"> (F: Forward, M: Midfielder, D:</w:t>
      </w:r>
      <w:r w:rsidR="00AC38E2">
        <w:t xml:space="preserve"> </w:t>
      </w:r>
      <w:r w:rsidR="00306204">
        <w:t>Defender)</w:t>
      </w:r>
      <w:r w:rsidR="00125871">
        <w:t xml:space="preserve"> and </w:t>
      </w:r>
      <w:r w:rsidR="00015B16">
        <w:t>t</w:t>
      </w:r>
      <w:r w:rsidR="00125871">
        <w:t xml:space="preserve">he second </w:t>
      </w:r>
      <w:r w:rsidR="00015B16">
        <w:t xml:space="preserve">initial </w:t>
      </w:r>
      <w:r w:rsidR="00125871">
        <w:t>is</w:t>
      </w:r>
      <w:r w:rsidR="00015B16">
        <w:t xml:space="preserve"> for</w:t>
      </w:r>
      <w:r w:rsidR="00125871">
        <w:t xml:space="preserve"> the team.</w:t>
      </w:r>
    </w:p>
    <w:p w14:paraId="3D0C8BCA" w14:textId="375D1CCF" w:rsidR="00125871" w:rsidRDefault="00015B16" w:rsidP="001B76D2">
      <w:pPr>
        <w:spacing w:line="288" w:lineRule="auto"/>
        <w:ind w:firstLine="0"/>
      </w:pPr>
      <w:r>
        <w:rPr>
          <w:noProof/>
        </w:rPr>
        <w:drawing>
          <wp:anchor distT="0" distB="0" distL="114300" distR="114300" simplePos="0" relativeHeight="251668480" behindDoc="0" locked="0" layoutInCell="1" allowOverlap="1" wp14:anchorId="2FAAF773" wp14:editId="44EC98D4">
            <wp:simplePos x="0" y="0"/>
            <wp:positionH relativeFrom="page">
              <wp:posOffset>783590</wp:posOffset>
            </wp:positionH>
            <wp:positionV relativeFrom="paragraph">
              <wp:posOffset>337820</wp:posOffset>
            </wp:positionV>
            <wp:extent cx="2976245" cy="2893695"/>
            <wp:effectExtent l="0" t="0" r="0" b="190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76245" cy="28936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456" behindDoc="0" locked="0" layoutInCell="1" allowOverlap="1" wp14:anchorId="57CA7178" wp14:editId="696DB1A1">
            <wp:simplePos x="0" y="0"/>
            <wp:positionH relativeFrom="column">
              <wp:posOffset>3014566</wp:posOffset>
            </wp:positionH>
            <wp:positionV relativeFrom="paragraph">
              <wp:posOffset>337820</wp:posOffset>
            </wp:positionV>
            <wp:extent cx="2976245" cy="2893695"/>
            <wp:effectExtent l="0" t="0" r="0" b="190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76245" cy="2893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5B8D37" w14:textId="13DB3388" w:rsidR="00125871" w:rsidRDefault="00125871" w:rsidP="00FC7A9E">
      <w:pPr>
        <w:spacing w:line="288" w:lineRule="auto"/>
        <w:ind w:firstLine="0"/>
        <w:jc w:val="center"/>
        <w:rPr>
          <w:sz w:val="20"/>
          <w:szCs w:val="20"/>
        </w:rPr>
      </w:pPr>
      <w:r w:rsidRPr="00011824">
        <w:t xml:space="preserve"> </w:t>
      </w:r>
      <w:r w:rsidRPr="004C0CB0">
        <w:rPr>
          <w:sz w:val="20"/>
          <w:szCs w:val="20"/>
        </w:rPr>
        <w:t>Figure</w:t>
      </w:r>
      <w:r>
        <w:rPr>
          <w:sz w:val="20"/>
          <w:szCs w:val="20"/>
        </w:rPr>
        <w:t xml:space="preserve"> </w:t>
      </w:r>
      <w:r w:rsidR="00AC38E2">
        <w:rPr>
          <w:sz w:val="20"/>
          <w:szCs w:val="20"/>
        </w:rPr>
        <w:t>6</w:t>
      </w:r>
      <w:r w:rsidRPr="004C0CB0">
        <w:rPr>
          <w:sz w:val="20"/>
          <w:szCs w:val="20"/>
        </w:rPr>
        <w:t xml:space="preserve">: (a) </w:t>
      </w:r>
      <w:r>
        <w:rPr>
          <w:sz w:val="20"/>
          <w:szCs w:val="20"/>
        </w:rPr>
        <w:t xml:space="preserve">Detected line from Hough transform </w:t>
      </w:r>
      <w:r w:rsidRPr="004C0CB0">
        <w:rPr>
          <w:sz w:val="20"/>
          <w:szCs w:val="20"/>
        </w:rPr>
        <w:t xml:space="preserve">(b) </w:t>
      </w:r>
      <w:r>
        <w:rPr>
          <w:sz w:val="20"/>
          <w:szCs w:val="20"/>
        </w:rPr>
        <w:t>Player role classification</w:t>
      </w:r>
    </w:p>
    <w:p w14:paraId="7EFE6B76" w14:textId="74A99001" w:rsidR="00FF7C7E" w:rsidRPr="00513D79" w:rsidRDefault="00513D79" w:rsidP="00FC7A9E">
      <w:pPr>
        <w:pStyle w:val="ListParagraph"/>
        <w:numPr>
          <w:ilvl w:val="0"/>
          <w:numId w:val="11"/>
        </w:numPr>
        <w:spacing w:line="288" w:lineRule="auto"/>
        <w:rPr>
          <w:i/>
          <w:iCs/>
        </w:rPr>
      </w:pPr>
      <w:r w:rsidRPr="00513D79">
        <w:rPr>
          <w:i/>
          <w:iCs/>
        </w:rPr>
        <w:t xml:space="preserve">Ball Possession </w:t>
      </w:r>
    </w:p>
    <w:p w14:paraId="6E5F48FB" w14:textId="27C3E409" w:rsidR="00274D61" w:rsidRDefault="00E54CF6" w:rsidP="00FC7A9E">
      <w:pPr>
        <w:spacing w:line="288" w:lineRule="auto"/>
        <w:rPr>
          <w:color w:val="000000"/>
        </w:rPr>
      </w:pPr>
      <w:r w:rsidRPr="00513D79">
        <w:t>When the side</w:t>
      </w:r>
      <w:r w:rsidR="00513D79" w:rsidRPr="00513D79">
        <w:t xml:space="preserve"> of the field</w:t>
      </w:r>
      <w:r w:rsidRPr="00513D79">
        <w:t xml:space="preserve"> </w:t>
      </w:r>
      <w:r w:rsidR="000D4901" w:rsidRPr="00513D79">
        <w:t>was</w:t>
      </w:r>
      <w:r w:rsidRPr="00513D79">
        <w:t xml:space="preserve"> calculated</w:t>
      </w:r>
      <w:r w:rsidR="00513D79" w:rsidRPr="00513D79">
        <w:t xml:space="preserve"> for all the images</w:t>
      </w:r>
      <w:r w:rsidRPr="00513D79">
        <w:t xml:space="preserve">, </w:t>
      </w:r>
      <w:r w:rsidR="00513D79" w:rsidRPr="00513D79">
        <w:t xml:space="preserve">The results show </w:t>
      </w:r>
      <w:r w:rsidRPr="00513D79">
        <w:t xml:space="preserve">that team A had the ball </w:t>
      </w:r>
      <w:r w:rsidRPr="00513D79">
        <w:rPr>
          <w:color w:val="000000"/>
        </w:rPr>
        <w:t>37.36% of the time and team B had the ball 62.64% of the time.</w:t>
      </w:r>
    </w:p>
    <w:p w14:paraId="2116742C" w14:textId="444F1396" w:rsidR="00513D79" w:rsidRPr="00033338" w:rsidRDefault="00513D79" w:rsidP="00FC7A9E">
      <w:pPr>
        <w:pStyle w:val="ListParagraph"/>
        <w:numPr>
          <w:ilvl w:val="0"/>
          <w:numId w:val="11"/>
        </w:numPr>
        <w:spacing w:line="288" w:lineRule="auto"/>
        <w:rPr>
          <w:i/>
          <w:iCs/>
          <w:color w:val="000000"/>
        </w:rPr>
      </w:pPr>
      <w:r w:rsidRPr="00033338">
        <w:rPr>
          <w:i/>
          <w:iCs/>
          <w:color w:val="000000"/>
        </w:rPr>
        <w:t xml:space="preserve">Player Pose Estimation </w:t>
      </w:r>
    </w:p>
    <w:p w14:paraId="6A912C05" w14:textId="6C2026D1" w:rsidR="00513D79" w:rsidRDefault="0032042F" w:rsidP="00FC7A9E">
      <w:pPr>
        <w:spacing w:line="288" w:lineRule="auto"/>
      </w:pPr>
      <w:r>
        <w:t xml:space="preserve">We applied the MoveNet algorithm </w:t>
      </w:r>
      <w:r w:rsidR="00033338">
        <w:t>to</w:t>
      </w:r>
      <w:r w:rsidR="00924CB6">
        <w:t xml:space="preserve"> a</w:t>
      </w:r>
      <w:r w:rsidR="00033338">
        <w:t xml:space="preserve"> video we created from the images, </w:t>
      </w:r>
      <w:r>
        <w:t xml:space="preserve">we tried to tune the </w:t>
      </w:r>
      <w:r w:rsidR="00033338">
        <w:t>parameters,</w:t>
      </w:r>
      <w:r>
        <w:t xml:space="preserve"> and the result is presented in figure </w:t>
      </w:r>
      <w:r w:rsidR="00AC38E2">
        <w:t>7</w:t>
      </w:r>
      <w:r w:rsidR="00033338">
        <w:t xml:space="preserve">. It shows that not all the players were detected by the algorithm one reason could be that the players are small in </w:t>
      </w:r>
      <w:r w:rsidR="00033338">
        <w:lastRenderedPageBreak/>
        <w:t>comparison with the image size, also there many players in the scene which could affect the algorithm’s performance.</w:t>
      </w:r>
    </w:p>
    <w:p w14:paraId="5A4270E7" w14:textId="314CE170" w:rsidR="00033338" w:rsidRDefault="00FC7A9E" w:rsidP="00FC7A9E">
      <w:pPr>
        <w:spacing w:line="288" w:lineRule="auto"/>
        <w:ind w:firstLine="0"/>
        <w:rPr>
          <w:color w:val="000000"/>
        </w:rPr>
      </w:pPr>
      <w:r w:rsidRPr="00513D79">
        <w:rPr>
          <w:noProof/>
        </w:rPr>
        <w:drawing>
          <wp:anchor distT="0" distB="0" distL="114300" distR="114300" simplePos="0" relativeHeight="251670528" behindDoc="1" locked="0" layoutInCell="1" allowOverlap="1" wp14:anchorId="0C83C9A1" wp14:editId="0F92EB0D">
            <wp:simplePos x="0" y="0"/>
            <wp:positionH relativeFrom="margin">
              <wp:posOffset>971550</wp:posOffset>
            </wp:positionH>
            <wp:positionV relativeFrom="paragraph">
              <wp:posOffset>0</wp:posOffset>
            </wp:positionV>
            <wp:extent cx="3940810" cy="2305685"/>
            <wp:effectExtent l="0" t="0" r="254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40810" cy="2305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1A5EB4" w14:textId="77777777" w:rsidR="00FC7A9E" w:rsidRDefault="00FC7A9E" w:rsidP="00FC7A9E">
      <w:pPr>
        <w:spacing w:line="288" w:lineRule="auto"/>
        <w:ind w:firstLine="0"/>
        <w:jc w:val="center"/>
        <w:rPr>
          <w:sz w:val="20"/>
          <w:szCs w:val="20"/>
        </w:rPr>
      </w:pPr>
      <w:r w:rsidRPr="004C0CB0">
        <w:rPr>
          <w:sz w:val="20"/>
          <w:szCs w:val="20"/>
        </w:rPr>
        <w:t>Figure</w:t>
      </w:r>
      <w:r>
        <w:rPr>
          <w:sz w:val="20"/>
          <w:szCs w:val="20"/>
        </w:rPr>
        <w:t xml:space="preserve"> 7</w:t>
      </w:r>
      <w:r w:rsidRPr="004C0CB0">
        <w:rPr>
          <w:sz w:val="20"/>
          <w:szCs w:val="20"/>
        </w:rPr>
        <w:t xml:space="preserve">: </w:t>
      </w:r>
      <w:r>
        <w:rPr>
          <w:sz w:val="20"/>
          <w:szCs w:val="20"/>
        </w:rPr>
        <w:t>MoveNet Pose Estimation Results.</w:t>
      </w:r>
    </w:p>
    <w:p w14:paraId="03507F1E" w14:textId="02A70378" w:rsidR="00033338" w:rsidRPr="00513D79" w:rsidRDefault="00033338" w:rsidP="00FC7A9E">
      <w:pPr>
        <w:spacing w:line="288" w:lineRule="auto"/>
        <w:ind w:left="288" w:firstLine="0"/>
        <w:rPr>
          <w:color w:val="000000"/>
        </w:rPr>
      </w:pPr>
    </w:p>
    <w:p w14:paraId="2773705E" w14:textId="767AFDDD" w:rsidR="00190405" w:rsidRDefault="00924CB6" w:rsidP="00D637ED">
      <w:pPr>
        <w:pStyle w:val="Heading1"/>
        <w:numPr>
          <w:ilvl w:val="0"/>
          <w:numId w:val="10"/>
        </w:numPr>
      </w:pPr>
      <w:r>
        <w:t>Conclusion</w:t>
      </w:r>
    </w:p>
    <w:p w14:paraId="30FDB06C" w14:textId="5C1DD2E1" w:rsidR="00924CB6" w:rsidRPr="00924CB6" w:rsidRDefault="00924CB6" w:rsidP="00924CB6">
      <w:r>
        <w:t xml:space="preserve">In this project we used a dataset that was intended for binary </w:t>
      </w:r>
      <w:r w:rsidR="00280C54">
        <w:t>semantic</w:t>
      </w:r>
      <w:r>
        <w:t xml:space="preserve"> segmentation of football </w:t>
      </w:r>
      <w:r w:rsidR="00280C54">
        <w:t>players, and applied feature engineering techniques for image processing to generate</w:t>
      </w:r>
      <w:r w:rsidR="00FC08DB">
        <w:t xml:space="preserve"> multiclass masks for</w:t>
      </w:r>
      <w:r w:rsidR="00280C54">
        <w:t xml:space="preserve"> </w:t>
      </w:r>
      <w:r w:rsidR="00925B0F">
        <w:t xml:space="preserve">deep learning based </w:t>
      </w:r>
      <w:r w:rsidR="00280C54">
        <w:t>semantic segmentation of the players based on their team. We also used the masks and the field lines information extracted from Hough transform to classify the player’s role.</w:t>
      </w:r>
      <w:r>
        <w:t xml:space="preserve"> </w:t>
      </w:r>
      <w:r w:rsidR="00FC08DB">
        <w:t>The filed lines information was also used to</w:t>
      </w:r>
      <w:r w:rsidR="00280C54">
        <w:t xml:space="preserve"> </w:t>
      </w:r>
      <w:r w:rsidR="00FC08DB">
        <w:t>calculate a</w:t>
      </w:r>
      <w:r w:rsidR="00280C54">
        <w:t xml:space="preserve"> simpl</w:t>
      </w:r>
      <w:r w:rsidR="00FC08DB">
        <w:t>ified</w:t>
      </w:r>
      <w:r w:rsidR="00280C54">
        <w:t xml:space="preserve"> ball possession statistics. </w:t>
      </w:r>
      <w:r w:rsidR="00FC08DB">
        <w:t>F</w:t>
      </w:r>
      <w:r w:rsidR="00280C54">
        <w:t xml:space="preserve">inally, we applied a pretrained </w:t>
      </w:r>
      <w:r w:rsidR="00EA6A4B">
        <w:t xml:space="preserve">deep learning </w:t>
      </w:r>
      <w:r w:rsidR="00280C54">
        <w:t xml:space="preserve">pose estimation </w:t>
      </w:r>
      <w:r w:rsidR="00475CF7">
        <w:t>algorithm to estimate the skeletal key-points of the players.</w:t>
      </w:r>
    </w:p>
    <w:p w14:paraId="35CE69D6" w14:textId="1AA02496" w:rsidR="00190405" w:rsidRDefault="00190405" w:rsidP="00FC7A9E">
      <w:pPr>
        <w:pStyle w:val="SectionTitle"/>
        <w:spacing w:line="288" w:lineRule="auto"/>
      </w:pPr>
    </w:p>
    <w:p w14:paraId="1B17C1E7" w14:textId="4510D1C9" w:rsidR="00190405" w:rsidRDefault="00190405" w:rsidP="00FC7A9E">
      <w:pPr>
        <w:pStyle w:val="SectionTitle"/>
        <w:spacing w:line="288" w:lineRule="auto"/>
      </w:pPr>
    </w:p>
    <w:p w14:paraId="29AC28A7" w14:textId="6ABA8A8F" w:rsidR="00011824" w:rsidRDefault="00011824" w:rsidP="00FC7A9E">
      <w:pPr>
        <w:spacing w:line="288" w:lineRule="auto"/>
      </w:pPr>
    </w:p>
    <w:p w14:paraId="40409BA0" w14:textId="2C8C8691" w:rsidR="00011824" w:rsidRDefault="00011824" w:rsidP="00FC7A9E">
      <w:pPr>
        <w:spacing w:line="288" w:lineRule="auto"/>
      </w:pPr>
    </w:p>
    <w:p w14:paraId="369A8B99" w14:textId="61EA2FA4" w:rsidR="00011824" w:rsidRDefault="00011824" w:rsidP="00FC7A9E">
      <w:pPr>
        <w:spacing w:line="288" w:lineRule="auto"/>
      </w:pPr>
    </w:p>
    <w:p w14:paraId="70329638" w14:textId="5FB9D4E8" w:rsidR="00011824" w:rsidRDefault="00011824" w:rsidP="00FC7A9E">
      <w:pPr>
        <w:spacing w:line="288" w:lineRule="auto"/>
      </w:pPr>
    </w:p>
    <w:p w14:paraId="7729BE24" w14:textId="17706092" w:rsidR="00011824" w:rsidRDefault="00011824" w:rsidP="00FC7A9E">
      <w:pPr>
        <w:spacing w:line="288" w:lineRule="auto"/>
      </w:pPr>
    </w:p>
    <w:p w14:paraId="7B668D4C" w14:textId="48E0117E" w:rsidR="576062CF" w:rsidRPr="002C3256" w:rsidRDefault="576062CF" w:rsidP="00FC7A9E">
      <w:pPr>
        <w:pStyle w:val="SectionTitle"/>
        <w:spacing w:line="288" w:lineRule="auto"/>
        <w:jc w:val="both"/>
      </w:pPr>
    </w:p>
    <w:sectPr w:rsidR="576062CF" w:rsidRPr="002C3256">
      <w:footerReference w:type="default" r:id="rId22"/>
      <w:headerReference w:type="first" r:id="rId23"/>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291461" w14:textId="77777777" w:rsidR="000C0A08" w:rsidRDefault="000C0A08">
      <w:pPr>
        <w:spacing w:line="240" w:lineRule="auto"/>
      </w:pPr>
      <w:r>
        <w:separator/>
      </w:r>
    </w:p>
  </w:endnote>
  <w:endnote w:type="continuationSeparator" w:id="0">
    <w:p w14:paraId="35B339AB" w14:textId="77777777" w:rsidR="000C0A08" w:rsidRDefault="000C0A08">
      <w:pPr>
        <w:spacing w:line="240" w:lineRule="auto"/>
      </w:pPr>
      <w:r>
        <w:continuationSeparator/>
      </w:r>
    </w:p>
  </w:endnote>
  <w:endnote w:type="continuationNotice" w:id="1">
    <w:p w14:paraId="2D2E24BA" w14:textId="77777777" w:rsidR="000C0A08" w:rsidRDefault="000C0A0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21FDCB4E" w14:textId="77777777" w:rsidTr="733B038C">
      <w:tc>
        <w:tcPr>
          <w:tcW w:w="3120" w:type="dxa"/>
        </w:tcPr>
        <w:p w14:paraId="1ECC4BAE" w14:textId="77777777" w:rsidR="733B038C" w:rsidRDefault="733B038C" w:rsidP="733B038C">
          <w:pPr>
            <w:pStyle w:val="Header"/>
            <w:ind w:left="-115"/>
          </w:pPr>
        </w:p>
      </w:tc>
      <w:tc>
        <w:tcPr>
          <w:tcW w:w="3120" w:type="dxa"/>
        </w:tcPr>
        <w:p w14:paraId="1E800FCE" w14:textId="77777777" w:rsidR="733B038C" w:rsidRDefault="733B038C" w:rsidP="733B038C">
          <w:pPr>
            <w:pStyle w:val="Header"/>
            <w:jc w:val="center"/>
          </w:pPr>
        </w:p>
      </w:tc>
      <w:tc>
        <w:tcPr>
          <w:tcW w:w="3120" w:type="dxa"/>
        </w:tcPr>
        <w:p w14:paraId="31EB1127" w14:textId="77777777" w:rsidR="733B038C" w:rsidRDefault="733B038C" w:rsidP="733B038C">
          <w:pPr>
            <w:pStyle w:val="Header"/>
            <w:ind w:right="-115"/>
            <w:jc w:val="right"/>
          </w:pPr>
        </w:p>
      </w:tc>
    </w:tr>
  </w:tbl>
  <w:p w14:paraId="206D236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33B038C" w14:paraId="03025BC5" w14:textId="77777777" w:rsidTr="733B038C">
      <w:tc>
        <w:tcPr>
          <w:tcW w:w="3120" w:type="dxa"/>
        </w:tcPr>
        <w:p w14:paraId="51D12B66" w14:textId="77777777" w:rsidR="733B038C" w:rsidRDefault="733B038C" w:rsidP="733B038C">
          <w:pPr>
            <w:pStyle w:val="Header"/>
            <w:ind w:left="-115"/>
          </w:pPr>
        </w:p>
      </w:tc>
      <w:tc>
        <w:tcPr>
          <w:tcW w:w="3120" w:type="dxa"/>
        </w:tcPr>
        <w:p w14:paraId="607AD872" w14:textId="77777777" w:rsidR="733B038C" w:rsidRDefault="733B038C" w:rsidP="733B038C">
          <w:pPr>
            <w:pStyle w:val="Header"/>
            <w:jc w:val="center"/>
          </w:pPr>
        </w:p>
      </w:tc>
      <w:tc>
        <w:tcPr>
          <w:tcW w:w="3120" w:type="dxa"/>
        </w:tcPr>
        <w:p w14:paraId="63CE78EF" w14:textId="77777777" w:rsidR="733B038C" w:rsidRDefault="733B038C" w:rsidP="733B038C">
          <w:pPr>
            <w:pStyle w:val="Header"/>
            <w:ind w:right="-115"/>
            <w:jc w:val="right"/>
          </w:pPr>
        </w:p>
      </w:tc>
    </w:tr>
  </w:tbl>
  <w:p w14:paraId="0C873A1C"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C856E" w14:textId="77777777" w:rsidR="000C0A08" w:rsidRDefault="000C0A08">
      <w:pPr>
        <w:spacing w:line="240" w:lineRule="auto"/>
      </w:pPr>
      <w:r>
        <w:separator/>
      </w:r>
    </w:p>
  </w:footnote>
  <w:footnote w:type="continuationSeparator" w:id="0">
    <w:p w14:paraId="6133CEA9" w14:textId="77777777" w:rsidR="000C0A08" w:rsidRDefault="000C0A08">
      <w:pPr>
        <w:spacing w:line="240" w:lineRule="auto"/>
      </w:pPr>
      <w:r>
        <w:continuationSeparator/>
      </w:r>
    </w:p>
  </w:footnote>
  <w:footnote w:type="continuationNotice" w:id="1">
    <w:p w14:paraId="6A4D0DF3" w14:textId="77777777" w:rsidR="000C0A08" w:rsidRDefault="000C0A0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CellMar>
        <w:left w:w="0" w:type="dxa"/>
        <w:right w:w="0" w:type="dxa"/>
      </w:tblCellMar>
      <w:tblLook w:val="0600" w:firstRow="0" w:lastRow="0" w:firstColumn="0" w:lastColumn="0" w:noHBand="1" w:noVBand="1"/>
    </w:tblPr>
    <w:tblGrid>
      <w:gridCol w:w="3120"/>
      <w:gridCol w:w="3120"/>
    </w:tblGrid>
    <w:tr w:rsidR="00B64324" w14:paraId="448806D2" w14:textId="77777777" w:rsidTr="00FD478C">
      <w:tc>
        <w:tcPr>
          <w:tcW w:w="3120" w:type="dxa"/>
        </w:tcPr>
        <w:p w14:paraId="4753EB49" w14:textId="77777777" w:rsidR="00B64324" w:rsidRDefault="00B64324" w:rsidP="733B038C">
          <w:pPr>
            <w:pStyle w:val="Header"/>
            <w:jc w:val="center"/>
          </w:pPr>
        </w:p>
      </w:tc>
      <w:tc>
        <w:tcPr>
          <w:tcW w:w="3120" w:type="dxa"/>
        </w:tcPr>
        <w:p w14:paraId="79762576" w14:textId="77777777" w:rsidR="00B64324" w:rsidRDefault="00B64324" w:rsidP="733B038C">
          <w:pPr>
            <w:pStyle w:val="Header"/>
            <w:ind w:right="-115"/>
            <w:jc w:val="right"/>
          </w:pPr>
        </w:p>
      </w:tc>
    </w:tr>
  </w:tbl>
  <w:p w14:paraId="317A6FF2"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C74F4"/>
    <w:multiLevelType w:val="hybridMultilevel"/>
    <w:tmpl w:val="67CC8B46"/>
    <w:lvl w:ilvl="0" w:tplc="2F6E0208">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F2F7460"/>
    <w:multiLevelType w:val="hybridMultilevel"/>
    <w:tmpl w:val="8D71AD02"/>
    <w:lvl w:ilvl="0" w:tplc="FFFFFFFF">
      <w:start w:val="1"/>
      <w:numFmt w:val="bullet"/>
      <w:lvlText w:val="•"/>
      <w:lvlJc w:val="left"/>
    </w:lvl>
    <w:lvl w:ilvl="1" w:tplc="71D8D440">
      <w:start w:val="1"/>
      <w:numFmt w:val="bullet"/>
      <w:lvlText w:val="•"/>
      <w:lvlJc w:val="left"/>
    </w:lvl>
    <w:lvl w:ilvl="2" w:tplc="D5C0F189">
      <w:start w:val="1"/>
      <w:numFmt w:val="bullet"/>
      <w:lvlText w:val="•"/>
      <w:lvlJc w:val="left"/>
    </w:lvl>
    <w:lvl w:ilvl="3" w:tplc="A2C4206B">
      <w:start w:val="1"/>
      <w:numFmt w:val="bullet"/>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18976C3"/>
    <w:multiLevelType w:val="hybridMultilevel"/>
    <w:tmpl w:val="93AA4D04"/>
    <w:lvl w:ilvl="0" w:tplc="00C02DEE">
      <w:start w:val="3"/>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 w15:restartNumberingAfterBreak="0">
    <w:nsid w:val="25DC3427"/>
    <w:multiLevelType w:val="hybridMultilevel"/>
    <w:tmpl w:val="588EA9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7B30304"/>
    <w:multiLevelType w:val="hybridMultilevel"/>
    <w:tmpl w:val="C8CA88D8"/>
    <w:lvl w:ilvl="0" w:tplc="63AAFD72">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5" w15:restartNumberingAfterBreak="0">
    <w:nsid w:val="398315BB"/>
    <w:multiLevelType w:val="hybridMultilevel"/>
    <w:tmpl w:val="BDE6BD5E"/>
    <w:lvl w:ilvl="0" w:tplc="4F284226">
      <w:start w:val="1"/>
      <w:numFmt w:val="bullet"/>
      <w:lvlText w:val="►"/>
      <w:lvlJc w:val="left"/>
      <w:pPr>
        <w:tabs>
          <w:tab w:val="num" w:pos="720"/>
        </w:tabs>
        <w:ind w:left="720" w:hanging="360"/>
      </w:pPr>
      <w:rPr>
        <w:rFonts w:ascii="Arial" w:hAnsi="Arial" w:hint="default"/>
      </w:rPr>
    </w:lvl>
    <w:lvl w:ilvl="1" w:tplc="176AC26C" w:tentative="1">
      <w:start w:val="1"/>
      <w:numFmt w:val="bullet"/>
      <w:lvlText w:val="►"/>
      <w:lvlJc w:val="left"/>
      <w:pPr>
        <w:tabs>
          <w:tab w:val="num" w:pos="1440"/>
        </w:tabs>
        <w:ind w:left="1440" w:hanging="360"/>
      </w:pPr>
      <w:rPr>
        <w:rFonts w:ascii="Arial" w:hAnsi="Arial" w:hint="default"/>
      </w:rPr>
    </w:lvl>
    <w:lvl w:ilvl="2" w:tplc="357C38F6" w:tentative="1">
      <w:start w:val="1"/>
      <w:numFmt w:val="bullet"/>
      <w:lvlText w:val="►"/>
      <w:lvlJc w:val="left"/>
      <w:pPr>
        <w:tabs>
          <w:tab w:val="num" w:pos="2160"/>
        </w:tabs>
        <w:ind w:left="2160" w:hanging="360"/>
      </w:pPr>
      <w:rPr>
        <w:rFonts w:ascii="Arial" w:hAnsi="Arial" w:hint="default"/>
      </w:rPr>
    </w:lvl>
    <w:lvl w:ilvl="3" w:tplc="8C68F968" w:tentative="1">
      <w:start w:val="1"/>
      <w:numFmt w:val="bullet"/>
      <w:lvlText w:val="►"/>
      <w:lvlJc w:val="left"/>
      <w:pPr>
        <w:tabs>
          <w:tab w:val="num" w:pos="2880"/>
        </w:tabs>
        <w:ind w:left="2880" w:hanging="360"/>
      </w:pPr>
      <w:rPr>
        <w:rFonts w:ascii="Arial" w:hAnsi="Arial" w:hint="default"/>
      </w:rPr>
    </w:lvl>
    <w:lvl w:ilvl="4" w:tplc="95DA5D9C" w:tentative="1">
      <w:start w:val="1"/>
      <w:numFmt w:val="bullet"/>
      <w:lvlText w:val="►"/>
      <w:lvlJc w:val="left"/>
      <w:pPr>
        <w:tabs>
          <w:tab w:val="num" w:pos="3600"/>
        </w:tabs>
        <w:ind w:left="3600" w:hanging="360"/>
      </w:pPr>
      <w:rPr>
        <w:rFonts w:ascii="Arial" w:hAnsi="Arial" w:hint="default"/>
      </w:rPr>
    </w:lvl>
    <w:lvl w:ilvl="5" w:tplc="86CA8D5A" w:tentative="1">
      <w:start w:val="1"/>
      <w:numFmt w:val="bullet"/>
      <w:lvlText w:val="►"/>
      <w:lvlJc w:val="left"/>
      <w:pPr>
        <w:tabs>
          <w:tab w:val="num" w:pos="4320"/>
        </w:tabs>
        <w:ind w:left="4320" w:hanging="360"/>
      </w:pPr>
      <w:rPr>
        <w:rFonts w:ascii="Arial" w:hAnsi="Arial" w:hint="default"/>
      </w:rPr>
    </w:lvl>
    <w:lvl w:ilvl="6" w:tplc="54F22BFE" w:tentative="1">
      <w:start w:val="1"/>
      <w:numFmt w:val="bullet"/>
      <w:lvlText w:val="►"/>
      <w:lvlJc w:val="left"/>
      <w:pPr>
        <w:tabs>
          <w:tab w:val="num" w:pos="5040"/>
        </w:tabs>
        <w:ind w:left="5040" w:hanging="360"/>
      </w:pPr>
      <w:rPr>
        <w:rFonts w:ascii="Arial" w:hAnsi="Arial" w:hint="default"/>
      </w:rPr>
    </w:lvl>
    <w:lvl w:ilvl="7" w:tplc="216A2B12" w:tentative="1">
      <w:start w:val="1"/>
      <w:numFmt w:val="bullet"/>
      <w:lvlText w:val="►"/>
      <w:lvlJc w:val="left"/>
      <w:pPr>
        <w:tabs>
          <w:tab w:val="num" w:pos="5760"/>
        </w:tabs>
        <w:ind w:left="5760" w:hanging="360"/>
      </w:pPr>
      <w:rPr>
        <w:rFonts w:ascii="Arial" w:hAnsi="Arial" w:hint="default"/>
      </w:rPr>
    </w:lvl>
    <w:lvl w:ilvl="8" w:tplc="D2E639B0"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3AB2B69"/>
    <w:multiLevelType w:val="multilevel"/>
    <w:tmpl w:val="1BA26D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17F87"/>
    <w:multiLevelType w:val="hybridMultilevel"/>
    <w:tmpl w:val="490E2D1A"/>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8" w15:restartNumberingAfterBreak="0">
    <w:nsid w:val="59892F1E"/>
    <w:multiLevelType w:val="hybridMultilevel"/>
    <w:tmpl w:val="9A924884"/>
    <w:lvl w:ilvl="0" w:tplc="00841E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6D1E85"/>
    <w:multiLevelType w:val="hybridMultilevel"/>
    <w:tmpl w:val="EA9641B6"/>
    <w:lvl w:ilvl="0" w:tplc="F468DE0A">
      <w:start w:val="1"/>
      <w:numFmt w:val="upp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6FFD1443"/>
    <w:multiLevelType w:val="hybridMultilevel"/>
    <w:tmpl w:val="F3627E6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num w:numId="1">
    <w:abstractNumId w:val="5"/>
  </w:num>
  <w:num w:numId="2">
    <w:abstractNumId w:val="6"/>
  </w:num>
  <w:num w:numId="3">
    <w:abstractNumId w:val="1"/>
  </w:num>
  <w:num w:numId="4">
    <w:abstractNumId w:val="7"/>
  </w:num>
  <w:num w:numId="5">
    <w:abstractNumId w:val="0"/>
  </w:num>
  <w:num w:numId="6">
    <w:abstractNumId w:val="9"/>
  </w:num>
  <w:num w:numId="7">
    <w:abstractNumId w:val="10"/>
  </w:num>
  <w:num w:numId="8">
    <w:abstractNumId w:val="3"/>
  </w:num>
  <w:num w:numId="9">
    <w:abstractNumId w:val="8"/>
  </w:num>
  <w:num w:numId="10">
    <w:abstractNumId w:val="4"/>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324"/>
    <w:rsid w:val="00011824"/>
    <w:rsid w:val="00013D59"/>
    <w:rsid w:val="00015B16"/>
    <w:rsid w:val="00033338"/>
    <w:rsid w:val="00036647"/>
    <w:rsid w:val="0006712B"/>
    <w:rsid w:val="00086F92"/>
    <w:rsid w:val="000C0A08"/>
    <w:rsid w:val="000D4901"/>
    <w:rsid w:val="00111BE1"/>
    <w:rsid w:val="00125871"/>
    <w:rsid w:val="001309C0"/>
    <w:rsid w:val="00183F87"/>
    <w:rsid w:val="00190405"/>
    <w:rsid w:val="001B76D2"/>
    <w:rsid w:val="001D6EEB"/>
    <w:rsid w:val="001E333A"/>
    <w:rsid w:val="00274D61"/>
    <w:rsid w:val="00280C54"/>
    <w:rsid w:val="002B1AFA"/>
    <w:rsid w:val="002C3256"/>
    <w:rsid w:val="002C3516"/>
    <w:rsid w:val="002C3BE4"/>
    <w:rsid w:val="002D0428"/>
    <w:rsid w:val="002D0E45"/>
    <w:rsid w:val="002D3B60"/>
    <w:rsid w:val="002F7E04"/>
    <w:rsid w:val="00306204"/>
    <w:rsid w:val="0032042F"/>
    <w:rsid w:val="00324A37"/>
    <w:rsid w:val="00371BD9"/>
    <w:rsid w:val="00397F46"/>
    <w:rsid w:val="003A099B"/>
    <w:rsid w:val="003A0D3B"/>
    <w:rsid w:val="0042207D"/>
    <w:rsid w:val="0045434B"/>
    <w:rsid w:val="00465628"/>
    <w:rsid w:val="00475CF7"/>
    <w:rsid w:val="00494789"/>
    <w:rsid w:val="004B6DBA"/>
    <w:rsid w:val="004C0CB0"/>
    <w:rsid w:val="004C683E"/>
    <w:rsid w:val="00500997"/>
    <w:rsid w:val="00513D79"/>
    <w:rsid w:val="00530D7E"/>
    <w:rsid w:val="00530EF3"/>
    <w:rsid w:val="0053258E"/>
    <w:rsid w:val="005936DA"/>
    <w:rsid w:val="0059773F"/>
    <w:rsid w:val="005C70B1"/>
    <w:rsid w:val="00604652"/>
    <w:rsid w:val="006516B4"/>
    <w:rsid w:val="00670ABE"/>
    <w:rsid w:val="006A21C2"/>
    <w:rsid w:val="006A2642"/>
    <w:rsid w:val="006A5713"/>
    <w:rsid w:val="006B34E7"/>
    <w:rsid w:val="006B4086"/>
    <w:rsid w:val="006C101C"/>
    <w:rsid w:val="006D605F"/>
    <w:rsid w:val="006F0DE3"/>
    <w:rsid w:val="006F4709"/>
    <w:rsid w:val="00702B81"/>
    <w:rsid w:val="0072412C"/>
    <w:rsid w:val="00727711"/>
    <w:rsid w:val="0074264E"/>
    <w:rsid w:val="00775271"/>
    <w:rsid w:val="00796468"/>
    <w:rsid w:val="007A27F3"/>
    <w:rsid w:val="007B5F74"/>
    <w:rsid w:val="007C3039"/>
    <w:rsid w:val="007D4A2B"/>
    <w:rsid w:val="007E2D6A"/>
    <w:rsid w:val="008078FA"/>
    <w:rsid w:val="00823731"/>
    <w:rsid w:val="0085382F"/>
    <w:rsid w:val="0086258C"/>
    <w:rsid w:val="00880004"/>
    <w:rsid w:val="008A16F5"/>
    <w:rsid w:val="008B6376"/>
    <w:rsid w:val="008C7BEA"/>
    <w:rsid w:val="008D557E"/>
    <w:rsid w:val="008D5F44"/>
    <w:rsid w:val="008D6CA4"/>
    <w:rsid w:val="008F117F"/>
    <w:rsid w:val="00904DBE"/>
    <w:rsid w:val="00924CB6"/>
    <w:rsid w:val="00924E1C"/>
    <w:rsid w:val="00925B0F"/>
    <w:rsid w:val="00935364"/>
    <w:rsid w:val="0093771C"/>
    <w:rsid w:val="0099687E"/>
    <w:rsid w:val="009C0B3A"/>
    <w:rsid w:val="009F723A"/>
    <w:rsid w:val="00A04BAD"/>
    <w:rsid w:val="00A75901"/>
    <w:rsid w:val="00A90E8E"/>
    <w:rsid w:val="00AB35D0"/>
    <w:rsid w:val="00AC38E2"/>
    <w:rsid w:val="00AF286A"/>
    <w:rsid w:val="00B5233A"/>
    <w:rsid w:val="00B61098"/>
    <w:rsid w:val="00B64324"/>
    <w:rsid w:val="00B658A1"/>
    <w:rsid w:val="00BA6612"/>
    <w:rsid w:val="00BE3C2C"/>
    <w:rsid w:val="00BE6052"/>
    <w:rsid w:val="00C06612"/>
    <w:rsid w:val="00C06B96"/>
    <w:rsid w:val="00C26C30"/>
    <w:rsid w:val="00C30527"/>
    <w:rsid w:val="00C452CB"/>
    <w:rsid w:val="00CA1E31"/>
    <w:rsid w:val="00CD7F50"/>
    <w:rsid w:val="00D51BB6"/>
    <w:rsid w:val="00D637ED"/>
    <w:rsid w:val="00DA395D"/>
    <w:rsid w:val="00DB1699"/>
    <w:rsid w:val="00DD21F3"/>
    <w:rsid w:val="00DF1ADF"/>
    <w:rsid w:val="00DF3215"/>
    <w:rsid w:val="00E078FD"/>
    <w:rsid w:val="00E2081B"/>
    <w:rsid w:val="00E23707"/>
    <w:rsid w:val="00E244B2"/>
    <w:rsid w:val="00E54CF6"/>
    <w:rsid w:val="00E5765E"/>
    <w:rsid w:val="00E652C7"/>
    <w:rsid w:val="00E879E7"/>
    <w:rsid w:val="00EA6A4B"/>
    <w:rsid w:val="00F43ACD"/>
    <w:rsid w:val="00F82110"/>
    <w:rsid w:val="00F941E8"/>
    <w:rsid w:val="00F94AF9"/>
    <w:rsid w:val="00FA4C9E"/>
    <w:rsid w:val="00FC08DB"/>
    <w:rsid w:val="00FC7A9E"/>
    <w:rsid w:val="00FD478C"/>
    <w:rsid w:val="00FE131F"/>
    <w:rsid w:val="00FF1E90"/>
    <w:rsid w:val="00FF7C7E"/>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6D2D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before="120" w:after="120" w:line="360" w:lineRule="auto"/>
        <w:ind w:firstLine="28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58C"/>
  </w:style>
  <w:style w:type="paragraph" w:styleId="Heading1">
    <w:name w:val="heading 1"/>
    <w:basedOn w:val="Normal"/>
    <w:next w:val="Normal"/>
    <w:link w:val="Heading1Char"/>
    <w:uiPriority w:val="9"/>
    <w:qFormat/>
    <w:rsid w:val="0086258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6258C"/>
    <w:pPr>
      <w:keepNext/>
      <w:keepLines/>
      <w:spacing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6258C"/>
    <w:pPr>
      <w:keepNext/>
      <w:keepLines/>
      <w:spacing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86258C"/>
    <w:pPr>
      <w:keepNext/>
      <w:keepLines/>
      <w:spacing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unhideWhenUsed/>
    <w:qFormat/>
    <w:rsid w:val="0086258C"/>
    <w:pPr>
      <w:keepNext/>
      <w:keepLines/>
      <w:spacing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6258C"/>
    <w:pPr>
      <w:keepNext/>
      <w:keepLines/>
      <w:spacing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6258C"/>
    <w:pPr>
      <w:keepNext/>
      <w:keepLines/>
      <w:spacing w:after="0"/>
      <w:outlineLvl w:val="6"/>
    </w:pPr>
    <w:rPr>
      <w:i/>
      <w:iCs/>
    </w:rPr>
  </w:style>
  <w:style w:type="paragraph" w:styleId="Heading8">
    <w:name w:val="heading 8"/>
    <w:basedOn w:val="Normal"/>
    <w:next w:val="Normal"/>
    <w:link w:val="Heading8Char"/>
    <w:uiPriority w:val="9"/>
    <w:semiHidden/>
    <w:unhideWhenUsed/>
    <w:qFormat/>
    <w:rsid w:val="0086258C"/>
    <w:pPr>
      <w:keepNext/>
      <w:keepLines/>
      <w:spacing w:after="0"/>
      <w:outlineLvl w:val="7"/>
    </w:pPr>
    <w:rPr>
      <w:b/>
      <w:bCs/>
    </w:rPr>
  </w:style>
  <w:style w:type="paragraph" w:styleId="Heading9">
    <w:name w:val="heading 9"/>
    <w:basedOn w:val="Normal"/>
    <w:next w:val="Normal"/>
    <w:link w:val="Heading9Char"/>
    <w:uiPriority w:val="9"/>
    <w:semiHidden/>
    <w:unhideWhenUsed/>
    <w:qFormat/>
    <w:rsid w:val="0086258C"/>
    <w:pPr>
      <w:keepNext/>
      <w:keepLines/>
      <w:spacing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6258C"/>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86258C"/>
    <w:rPr>
      <w:i/>
      <w:iCs/>
      <w:color w:val="auto"/>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86258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6258C"/>
    <w:rPr>
      <w:rFonts w:asciiTheme="majorHAnsi" w:eastAsiaTheme="majorEastAsia" w:hAnsiTheme="majorHAnsi" w:cstheme="majorBidi"/>
      <w:b/>
      <w:bCs/>
      <w:spacing w:val="-7"/>
      <w:sz w:val="48"/>
      <w:szCs w:val="48"/>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86258C"/>
    <w:pPr>
      <w:numPr>
        <w:ilvl w:val="1"/>
      </w:numPr>
      <w:spacing w:after="240"/>
      <w:ind w:firstLine="288"/>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6258C"/>
    <w:rPr>
      <w:rFonts w:asciiTheme="majorHAnsi" w:eastAsiaTheme="majorEastAsia" w:hAnsiTheme="majorHAnsi" w:cstheme="majorBidi"/>
      <w:sz w:val="24"/>
      <w:szCs w:val="24"/>
    </w:rPr>
  </w:style>
  <w:style w:type="paragraph" w:customStyle="1" w:styleId="SectionTitle">
    <w:name w:val="Section Title"/>
    <w:basedOn w:val="Normal"/>
    <w:next w:val="Normal"/>
    <w:uiPriority w:val="12"/>
    <w:rsid w:val="00530EF3"/>
    <w:pPr>
      <w:ind w:firstLine="0"/>
      <w:jc w:val="center"/>
    </w:pPr>
    <w:rPr>
      <w:b/>
      <w:bCs/>
    </w:rPr>
  </w:style>
  <w:style w:type="character" w:styleId="Strong">
    <w:name w:val="Strong"/>
    <w:basedOn w:val="DefaultParagraphFont"/>
    <w:uiPriority w:val="22"/>
    <w:qFormat/>
    <w:rsid w:val="0086258C"/>
    <w:rPr>
      <w:b/>
      <w:bCs/>
      <w:color w:val="auto"/>
    </w:rPr>
  </w:style>
  <w:style w:type="character" w:customStyle="1" w:styleId="Heading1Char">
    <w:name w:val="Heading 1 Char"/>
    <w:basedOn w:val="DefaultParagraphFont"/>
    <w:link w:val="Heading1"/>
    <w:uiPriority w:val="9"/>
    <w:rsid w:val="0086258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6258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86258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86258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rsid w:val="0086258C"/>
    <w:rPr>
      <w:rFonts w:asciiTheme="majorHAnsi" w:eastAsiaTheme="majorEastAsia" w:hAnsiTheme="majorHAnsi" w:cstheme="majorBidi"/>
      <w:b/>
      <w:bCs/>
    </w:rPr>
  </w:style>
  <w:style w:type="paragraph" w:styleId="Quote">
    <w:name w:val="Quote"/>
    <w:basedOn w:val="Normal"/>
    <w:next w:val="Normal"/>
    <w:link w:val="QuoteChar"/>
    <w:uiPriority w:val="29"/>
    <w:qFormat/>
    <w:rsid w:val="0086258C"/>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86258C"/>
    <w:rPr>
      <w:rFonts w:asciiTheme="majorHAnsi" w:eastAsiaTheme="majorEastAsia" w:hAnsiTheme="majorHAnsi" w:cstheme="majorBidi"/>
      <w:i/>
      <w:iCs/>
      <w:sz w:val="24"/>
      <w:szCs w:val="24"/>
    </w:rPr>
  </w:style>
  <w:style w:type="paragraph" w:customStyle="1" w:styleId="References">
    <w:name w:val="References"/>
    <w:basedOn w:val="Normal"/>
    <w:uiPriority w:val="29"/>
    <w:rsid w:val="007D4A2B"/>
    <w:pPr>
      <w:ind w:left="720" w:hanging="720"/>
    </w:pPr>
  </w:style>
  <w:style w:type="paragraph" w:styleId="Caption">
    <w:name w:val="caption"/>
    <w:basedOn w:val="Normal"/>
    <w:next w:val="Normal"/>
    <w:uiPriority w:val="35"/>
    <w:unhideWhenUsed/>
    <w:qFormat/>
    <w:rsid w:val="0086258C"/>
    <w:rPr>
      <w:b/>
      <w:bCs/>
      <w:sz w:val="18"/>
      <w:szCs w:val="18"/>
    </w:rPr>
  </w:style>
  <w:style w:type="paragraph" w:customStyle="1" w:styleId="TableHeading">
    <w:name w:val="Table Heading"/>
    <w:basedOn w:val="Normal"/>
    <w:uiPriority w:val="10"/>
    <w:rsid w:val="00B5233A"/>
    <w:pPr>
      <w:jc w:val="center"/>
    </w:pPr>
    <w:rPr>
      <w:b/>
      <w:bCs/>
    </w:rPr>
  </w:style>
  <w:style w:type="paragraph" w:customStyle="1" w:styleId="NoIndent">
    <w:name w:val="No Indent"/>
    <w:basedOn w:val="Normal"/>
    <w:rsid w:val="007D4A2B"/>
    <w:pPr>
      <w:ind w:firstLine="0"/>
    </w:pPr>
  </w:style>
  <w:style w:type="paragraph" w:customStyle="1" w:styleId="CaptionCallout">
    <w:name w:val="Caption Callout"/>
    <w:basedOn w:val="Normal"/>
    <w:rsid w:val="00530EF3"/>
    <w:pPr>
      <w:ind w:firstLine="0"/>
    </w:pPr>
    <w:rPr>
      <w:b/>
    </w:rPr>
  </w:style>
  <w:style w:type="character" w:customStyle="1" w:styleId="Heading6Char">
    <w:name w:val="Heading 6 Char"/>
    <w:basedOn w:val="DefaultParagraphFont"/>
    <w:link w:val="Heading6"/>
    <w:uiPriority w:val="9"/>
    <w:semiHidden/>
    <w:rsid w:val="0086258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6258C"/>
    <w:rPr>
      <w:i/>
      <w:iCs/>
    </w:rPr>
  </w:style>
  <w:style w:type="character" w:customStyle="1" w:styleId="Heading8Char">
    <w:name w:val="Heading 8 Char"/>
    <w:basedOn w:val="DefaultParagraphFont"/>
    <w:link w:val="Heading8"/>
    <w:uiPriority w:val="9"/>
    <w:semiHidden/>
    <w:rsid w:val="0086258C"/>
    <w:rPr>
      <w:b/>
      <w:bCs/>
    </w:rPr>
  </w:style>
  <w:style w:type="character" w:customStyle="1" w:styleId="Heading9Char">
    <w:name w:val="Heading 9 Char"/>
    <w:basedOn w:val="DefaultParagraphFont"/>
    <w:link w:val="Heading9"/>
    <w:uiPriority w:val="9"/>
    <w:semiHidden/>
    <w:rsid w:val="0086258C"/>
    <w:rPr>
      <w:i/>
      <w:iCs/>
    </w:rPr>
  </w:style>
  <w:style w:type="paragraph" w:styleId="IntenseQuote">
    <w:name w:val="Intense Quote"/>
    <w:basedOn w:val="Normal"/>
    <w:next w:val="Normal"/>
    <w:link w:val="IntenseQuoteChar"/>
    <w:uiPriority w:val="30"/>
    <w:qFormat/>
    <w:rsid w:val="0086258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6258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6258C"/>
    <w:rPr>
      <w:i/>
      <w:iCs/>
      <w:color w:val="auto"/>
    </w:rPr>
  </w:style>
  <w:style w:type="character" w:styleId="IntenseEmphasis">
    <w:name w:val="Intense Emphasis"/>
    <w:basedOn w:val="DefaultParagraphFont"/>
    <w:uiPriority w:val="21"/>
    <w:qFormat/>
    <w:rsid w:val="0086258C"/>
    <w:rPr>
      <w:b/>
      <w:bCs/>
      <w:i/>
      <w:iCs/>
      <w:color w:val="auto"/>
    </w:rPr>
  </w:style>
  <w:style w:type="character" w:styleId="SubtleReference">
    <w:name w:val="Subtle Reference"/>
    <w:basedOn w:val="DefaultParagraphFont"/>
    <w:uiPriority w:val="31"/>
    <w:qFormat/>
    <w:rsid w:val="0086258C"/>
    <w:rPr>
      <w:smallCaps/>
      <w:color w:val="auto"/>
      <w:u w:val="single" w:color="7F7F7F" w:themeColor="text1" w:themeTint="80"/>
    </w:rPr>
  </w:style>
  <w:style w:type="character" w:styleId="IntenseReference">
    <w:name w:val="Intense Reference"/>
    <w:basedOn w:val="DefaultParagraphFont"/>
    <w:uiPriority w:val="32"/>
    <w:qFormat/>
    <w:rsid w:val="0086258C"/>
    <w:rPr>
      <w:b/>
      <w:bCs/>
      <w:smallCaps/>
      <w:color w:val="auto"/>
      <w:u w:val="single"/>
    </w:rPr>
  </w:style>
  <w:style w:type="character" w:styleId="BookTitle">
    <w:name w:val="Book Title"/>
    <w:basedOn w:val="DefaultParagraphFont"/>
    <w:uiPriority w:val="33"/>
    <w:qFormat/>
    <w:rsid w:val="0086258C"/>
    <w:rPr>
      <w:b/>
      <w:bCs/>
      <w:smallCaps/>
      <w:color w:val="auto"/>
    </w:rPr>
  </w:style>
  <w:style w:type="paragraph" w:styleId="TOCHeading">
    <w:name w:val="TOC Heading"/>
    <w:basedOn w:val="Heading1"/>
    <w:next w:val="Normal"/>
    <w:uiPriority w:val="39"/>
    <w:semiHidden/>
    <w:unhideWhenUsed/>
    <w:qFormat/>
    <w:rsid w:val="0086258C"/>
    <w:pPr>
      <w:outlineLvl w:val="9"/>
    </w:pPr>
  </w:style>
  <w:style w:type="paragraph" w:customStyle="1" w:styleId="Default">
    <w:name w:val="Default"/>
    <w:rsid w:val="002D0428"/>
    <w:pPr>
      <w:autoSpaceDE w:val="0"/>
      <w:autoSpaceDN w:val="0"/>
      <w:adjustRightInd w:val="0"/>
      <w:spacing w:before="0" w:after="0" w:line="240" w:lineRule="auto"/>
      <w:ind w:firstLine="0"/>
      <w:jc w:val="left"/>
    </w:pPr>
    <w:rPr>
      <w:rFonts w:ascii="Times New Roman" w:hAnsi="Times New Roman" w:cs="Times New Roman"/>
      <w:color w:val="000000"/>
    </w:rPr>
  </w:style>
  <w:style w:type="paragraph" w:styleId="ListParagraph">
    <w:name w:val="List Paragraph"/>
    <w:basedOn w:val="Normal"/>
    <w:uiPriority w:val="34"/>
    <w:qFormat/>
    <w:rsid w:val="00F94AF9"/>
    <w:pPr>
      <w:ind w:left="720"/>
      <w:contextualSpacing/>
    </w:pPr>
  </w:style>
  <w:style w:type="paragraph" w:customStyle="1" w:styleId="h2-Style1">
    <w:name w:val="h2-Style1"/>
    <w:basedOn w:val="Heading2"/>
    <w:qFormat/>
    <w:rsid w:val="00C452CB"/>
    <w:rPr>
      <w:sz w:val="24"/>
    </w:rPr>
  </w:style>
  <w:style w:type="paragraph" w:styleId="HTMLPreformatted">
    <w:name w:val="HTML Preformatted"/>
    <w:basedOn w:val="Normal"/>
    <w:link w:val="HTMLPreformattedChar"/>
    <w:uiPriority w:val="99"/>
    <w:semiHidden/>
    <w:unhideWhenUsed/>
    <w:rsid w:val="00E54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54CF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322273">
      <w:bodyDiv w:val="1"/>
      <w:marLeft w:val="0"/>
      <w:marRight w:val="0"/>
      <w:marTop w:val="0"/>
      <w:marBottom w:val="0"/>
      <w:divBdr>
        <w:top w:val="none" w:sz="0" w:space="0" w:color="auto"/>
        <w:left w:val="none" w:sz="0" w:space="0" w:color="auto"/>
        <w:bottom w:val="none" w:sz="0" w:space="0" w:color="auto"/>
        <w:right w:val="none" w:sz="0" w:space="0" w:color="auto"/>
      </w:divBdr>
    </w:div>
    <w:div w:id="626551433">
      <w:bodyDiv w:val="1"/>
      <w:marLeft w:val="0"/>
      <w:marRight w:val="0"/>
      <w:marTop w:val="0"/>
      <w:marBottom w:val="0"/>
      <w:divBdr>
        <w:top w:val="none" w:sz="0" w:space="0" w:color="auto"/>
        <w:left w:val="none" w:sz="0" w:space="0" w:color="auto"/>
        <w:bottom w:val="none" w:sz="0" w:space="0" w:color="auto"/>
        <w:right w:val="none" w:sz="0" w:space="0" w:color="auto"/>
      </w:divBdr>
    </w:div>
    <w:div w:id="1317688864">
      <w:bodyDiv w:val="1"/>
      <w:marLeft w:val="0"/>
      <w:marRight w:val="0"/>
      <w:marTop w:val="0"/>
      <w:marBottom w:val="0"/>
      <w:divBdr>
        <w:top w:val="none" w:sz="0" w:space="0" w:color="auto"/>
        <w:left w:val="none" w:sz="0" w:space="0" w:color="auto"/>
        <w:bottom w:val="none" w:sz="0" w:space="0" w:color="auto"/>
        <w:right w:val="none" w:sz="0" w:space="0" w:color="auto"/>
      </w:divBdr>
    </w:div>
    <w:div w:id="1391537640">
      <w:bodyDiv w:val="1"/>
      <w:marLeft w:val="0"/>
      <w:marRight w:val="0"/>
      <w:marTop w:val="0"/>
      <w:marBottom w:val="0"/>
      <w:divBdr>
        <w:top w:val="none" w:sz="0" w:space="0" w:color="auto"/>
        <w:left w:val="none" w:sz="0" w:space="0" w:color="auto"/>
        <w:bottom w:val="none" w:sz="0" w:space="0" w:color="auto"/>
        <w:right w:val="none" w:sz="0" w:space="0" w:color="auto"/>
      </w:divBdr>
      <w:divsChild>
        <w:div w:id="160125903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ma\AppData\Local\Microsoft\Office\16.0\DTS\en-US%7bBC301F5E-886D-4D62-B367-BE6F2388B838%7d\%7b7DBC79B3-9EBD-4594-84B3-B60E22A91894%7dtf0398235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21AD8FDDD94CC6B8A14B65966291BC"/>
        <w:category>
          <w:name w:val="General"/>
          <w:gallery w:val="placeholder"/>
        </w:category>
        <w:types>
          <w:type w:val="bbPlcHdr"/>
        </w:types>
        <w:behaviors>
          <w:behavior w:val="content"/>
        </w:behaviors>
        <w:guid w:val="{BEF80847-4C10-4267-9F01-22EECCA592F1}"/>
      </w:docPartPr>
      <w:docPartBody>
        <w:p w:rsidR="00F16991" w:rsidRDefault="00F70A4B" w:rsidP="00F70A4B">
          <w:pPr>
            <w:pStyle w:val="7121AD8FDDD94CC6B8A14B65966291BC"/>
          </w:pPr>
          <w:r>
            <w:t>Course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A4B"/>
    <w:rsid w:val="003954D8"/>
    <w:rsid w:val="0042662E"/>
    <w:rsid w:val="00F16991"/>
    <w:rsid w:val="00F70A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rPr>
  </w:style>
  <w:style w:type="character" w:customStyle="1" w:styleId="Heading3Char">
    <w:name w:val="Heading 3 Char"/>
    <w:basedOn w:val="DefaultParagraphFont"/>
    <w:link w:val="Heading3"/>
    <w:uiPriority w:val="9"/>
    <w:rPr>
      <w:rFonts w:eastAsiaTheme="minorHAnsi"/>
      <w:b/>
      <w:bCs/>
      <w:i/>
      <w:iCs/>
    </w:rPr>
  </w:style>
  <w:style w:type="character" w:customStyle="1" w:styleId="Heading4Char">
    <w:name w:val="Heading 4 Char"/>
    <w:basedOn w:val="DefaultParagraphFont"/>
    <w:link w:val="Heading4"/>
    <w:uiPriority w:val="9"/>
    <w:rPr>
      <w:rFonts w:eastAsiaTheme="minorHAnsi"/>
      <w:b/>
      <w:bCs/>
    </w:rPr>
  </w:style>
  <w:style w:type="character" w:customStyle="1" w:styleId="Heading5Char">
    <w:name w:val="Heading 5 Char"/>
    <w:basedOn w:val="DefaultParagraphFont"/>
    <w:link w:val="Heading5"/>
    <w:uiPriority w:val="9"/>
    <w:rPr>
      <w:rFonts w:eastAsiaTheme="minorHAnsi"/>
      <w:b/>
      <w:bCs/>
      <w:i/>
      <w:iCs/>
    </w:rPr>
  </w:style>
  <w:style w:type="character" w:styleId="Hyperlink">
    <w:name w:val="Hyperlink"/>
    <w:basedOn w:val="DefaultParagraphFont"/>
    <w:uiPriority w:val="99"/>
    <w:unhideWhenUsed/>
    <w:rPr>
      <w:color w:val="0563C1" w:themeColor="hyperlink"/>
      <w:u w:val="single"/>
    </w:rPr>
  </w:style>
  <w:style w:type="paragraph" w:customStyle="1" w:styleId="7121AD8FDDD94CC6B8A14B65966291BC">
    <w:name w:val="7121AD8FDDD94CC6B8A14B65966291BC"/>
    <w:rsid w:val="00F70A4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{7DBC79B3-9EBD-4594-84B3-B60E22A91894}tf03982351_win32.dotx</Template>
  <TotalTime>0</TotalTime>
  <Pages>10</Pages>
  <Words>1669</Words>
  <Characters>9518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2023-05-24T10:50:00Z</dcterms:created>
  <dcterms:modified xsi:type="dcterms:W3CDTF">2023-05-26T15:30:00Z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